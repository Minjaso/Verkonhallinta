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12A26" w14:textId="36A025C8" w:rsidR="000C4B45" w:rsidRPr="0026622D" w:rsidRDefault="794D9223" w:rsidP="00863547">
      <w:pPr>
        <w:pStyle w:val="Title"/>
      </w:pPr>
      <w:r>
        <w:t>Verkon dokumentaatio</w:t>
      </w:r>
    </w:p>
    <w:p w14:paraId="1A0AE0AE" w14:textId="5902D9F2" w:rsidR="000C4B45" w:rsidRPr="0026622D" w:rsidRDefault="794D9223" w:rsidP="009F7C59">
      <w:pPr>
        <w:pStyle w:val="Potsikontarkennus"/>
      </w:pPr>
      <w:r>
        <w:t>Verkonhallinta</w:t>
      </w:r>
    </w:p>
    <w:p w14:paraId="2E5A23C4" w14:textId="3F2C64C2" w:rsidR="000C4B45" w:rsidRPr="004A01CA" w:rsidRDefault="794D9223" w:rsidP="009F7C59">
      <w:pPr>
        <w:pStyle w:val="Kannentekstit"/>
      </w:pPr>
      <w:r>
        <w:t>Verkon dokumentaatio</w:t>
      </w:r>
    </w:p>
    <w:p w14:paraId="531AE4A7" w14:textId="10107F6D" w:rsidR="000C4B45" w:rsidRPr="004A01CA" w:rsidRDefault="00AD7B86" w:rsidP="004836E7">
      <w:pPr>
        <w:pStyle w:val="Kannentekstit"/>
      </w:pPr>
      <w:r>
        <w:t>Tieto- ja viestintätekniikan insinööri</w:t>
      </w:r>
    </w:p>
    <w:p w14:paraId="49C2BB53" w14:textId="73BE6A51" w:rsidR="000C4B45" w:rsidRPr="004A01CA" w:rsidRDefault="00E03035" w:rsidP="004836E7">
      <w:pPr>
        <w:pStyle w:val="Kannentekstit"/>
      </w:pPr>
      <w:r>
        <w:t>S</w:t>
      </w:r>
      <w:r w:rsidR="4426D984">
        <w:t>yksy</w:t>
      </w:r>
      <w:r w:rsidR="00E65EA7">
        <w:t xml:space="preserve"> </w:t>
      </w:r>
      <w:r w:rsidR="00737D4F">
        <w:t>202</w:t>
      </w:r>
      <w:r w:rsidR="3EE24199">
        <w:t>6</w:t>
      </w:r>
    </w:p>
    <w:p w14:paraId="4E994521" w14:textId="5134EC9E" w:rsidR="00E24F6D" w:rsidRDefault="1D050BBA" w:rsidP="004836E7">
      <w:pPr>
        <w:pStyle w:val="Kannentekstit"/>
      </w:pPr>
      <w:r>
        <w:t xml:space="preserve">Aalto Jenna, </w:t>
      </w:r>
      <w:r w:rsidR="003505AF">
        <w:t>So</w:t>
      </w:r>
      <w:r w:rsidR="3C24E89B">
        <w:t>ini Minja</w:t>
      </w:r>
      <w:r w:rsidR="00D40014">
        <w:t>,</w:t>
      </w:r>
      <w:r w:rsidR="441200CA">
        <w:t xml:space="preserve"> </w:t>
      </w:r>
      <w:r w:rsidR="00D40014">
        <w:t>Viljanen</w:t>
      </w:r>
      <w:r w:rsidR="00955DCD">
        <w:t xml:space="preserve"> Jemin</w:t>
      </w:r>
      <w:r w:rsidR="26170064">
        <w:t>a</w:t>
      </w:r>
      <w:r w:rsidR="00433AF0">
        <w:t xml:space="preserve"> </w:t>
      </w:r>
    </w:p>
    <w:p w14:paraId="68FDE4FE" w14:textId="77777777" w:rsidR="00463324" w:rsidRDefault="00463324" w:rsidP="004836E7">
      <w:pPr>
        <w:pStyle w:val="Kannentekstit"/>
      </w:pPr>
    </w:p>
    <w:p w14:paraId="6F46D497" w14:textId="77777777" w:rsidR="00463324" w:rsidRPr="004A01CA" w:rsidRDefault="00463324" w:rsidP="004836E7">
      <w:pPr>
        <w:pStyle w:val="Kannentekstit"/>
        <w:sectPr w:rsidR="00463324" w:rsidRPr="004A01CA" w:rsidSect="00A979E2">
          <w:headerReference w:type="default" r:id="rId11"/>
          <w:footerReference w:type="default" r:id="rId12"/>
          <w:pgSz w:w="11906" w:h="16838"/>
          <w:pgMar w:top="7938" w:right="567" w:bottom="1134" w:left="1134" w:header="2836" w:footer="567" w:gutter="0"/>
          <w:cols w:space="708"/>
          <w:docGrid w:linePitch="360"/>
        </w:sectPr>
      </w:pPr>
    </w:p>
    <w:p w14:paraId="0B56896A" w14:textId="25DCA7D7" w:rsidR="00931815" w:rsidRPr="0076253B" w:rsidRDefault="00931815" w:rsidP="00CF21A2">
      <w:pPr>
        <w:pStyle w:val="Tiivistelmntunnistetiedot"/>
        <w:rPr>
          <w:lang w:val="fi-FI"/>
        </w:rPr>
      </w:pPr>
      <w:bookmarkStart w:id="0" w:name="_Hlk73446833"/>
      <w:r w:rsidRPr="0076253B">
        <w:rPr>
          <w:lang w:val="fi-FI"/>
        </w:rPr>
        <w:lastRenderedPageBreak/>
        <w:t>Koulutu</w:t>
      </w:r>
      <w:r w:rsidR="00CF21A2" w:rsidRPr="0076253B">
        <w:rPr>
          <w:lang w:val="fi-FI"/>
        </w:rPr>
        <w:t>s</w:t>
      </w:r>
      <w:r w:rsidR="00CF21A2" w:rsidRPr="0076253B">
        <w:rPr>
          <w:lang w:val="fi-FI"/>
        </w:rPr>
        <w:tab/>
      </w:r>
      <w:r w:rsidR="0089659D">
        <w:rPr>
          <w:lang w:val="fi-FI"/>
        </w:rPr>
        <w:t>Tieto- ja viestintätekniikan insinööri</w:t>
      </w:r>
      <w:r w:rsidR="004F37A4" w:rsidRPr="0076253B">
        <w:rPr>
          <w:lang w:val="fi-FI"/>
        </w:rPr>
        <w:t xml:space="preserve"> </w:t>
      </w:r>
      <w:r w:rsidR="00047FF7" w:rsidRPr="0076253B">
        <w:rPr>
          <w:lang w:val="fi-FI"/>
        </w:rPr>
        <w:tab/>
      </w:r>
    </w:p>
    <w:p w14:paraId="5C0BD5C4" w14:textId="199D628C" w:rsidR="00EC4341" w:rsidRPr="0076253B" w:rsidRDefault="00931815" w:rsidP="00CF21A2">
      <w:pPr>
        <w:pStyle w:val="Tiivistelmntunnistetiedot"/>
        <w:rPr>
          <w:lang w:val="fi-FI"/>
        </w:rPr>
      </w:pPr>
      <w:r w:rsidRPr="6844BFF0">
        <w:rPr>
          <w:lang w:val="fi-FI"/>
        </w:rPr>
        <w:t>Tekijä</w:t>
      </w:r>
      <w:r w:rsidR="269C62F1" w:rsidRPr="6844BFF0">
        <w:rPr>
          <w:lang w:val="fi-FI"/>
        </w:rPr>
        <w:t>t</w:t>
      </w:r>
      <w:r w:rsidR="00EC4341">
        <w:tab/>
      </w:r>
      <w:r w:rsidR="1175BE82" w:rsidRPr="6844BFF0">
        <w:rPr>
          <w:lang w:val="fi-FI"/>
        </w:rPr>
        <w:t xml:space="preserve">Aalto Jenna, </w:t>
      </w:r>
      <w:r w:rsidR="006D5E59" w:rsidRPr="6844BFF0">
        <w:rPr>
          <w:lang w:val="fi-FI"/>
        </w:rPr>
        <w:t>So</w:t>
      </w:r>
      <w:r w:rsidR="7D2E96AF" w:rsidRPr="6844BFF0">
        <w:rPr>
          <w:lang w:val="fi-FI"/>
        </w:rPr>
        <w:t>ini Minja</w:t>
      </w:r>
      <w:r w:rsidR="00BD6EEE" w:rsidRPr="6844BFF0">
        <w:rPr>
          <w:lang w:val="fi-FI"/>
        </w:rPr>
        <w:t>,</w:t>
      </w:r>
      <w:r w:rsidR="4EBC28B0" w:rsidRPr="6844BFF0">
        <w:rPr>
          <w:lang w:val="fi-FI"/>
        </w:rPr>
        <w:t xml:space="preserve"> Viljanen Jemina</w:t>
      </w:r>
      <w:r w:rsidR="00EC4341">
        <w:tab/>
      </w:r>
      <w:r w:rsidR="3E9E62C3" w:rsidRPr="6844BFF0">
        <w:rPr>
          <w:lang w:val="fi-FI"/>
        </w:rPr>
        <w:t xml:space="preserve">Vuosi </w:t>
      </w:r>
      <w:r w:rsidRPr="6844BFF0">
        <w:rPr>
          <w:lang w:val="fi-FI"/>
        </w:rPr>
        <w:t>20</w:t>
      </w:r>
      <w:r w:rsidR="00CD4032" w:rsidRPr="6844BFF0">
        <w:rPr>
          <w:lang w:val="fi-FI"/>
        </w:rPr>
        <w:t>2</w:t>
      </w:r>
      <w:r w:rsidR="40C44855" w:rsidRPr="6844BFF0">
        <w:rPr>
          <w:lang w:val="fi-FI"/>
        </w:rPr>
        <w:t>6</w:t>
      </w:r>
    </w:p>
    <w:p w14:paraId="327056BD" w14:textId="399B85D1" w:rsidR="00931815" w:rsidRPr="0076253B" w:rsidRDefault="00931815" w:rsidP="00CF21A2">
      <w:pPr>
        <w:pStyle w:val="Tiivistelmntunnistetiedot"/>
      </w:pPr>
      <w:r w:rsidRPr="6844BFF0">
        <w:rPr>
          <w:lang w:val="fi-FI"/>
        </w:rPr>
        <w:t xml:space="preserve">Työn nimi </w:t>
      </w:r>
      <w:r>
        <w:tab/>
      </w:r>
      <w:r w:rsidR="1DF2F4D8" w:rsidRPr="6844BFF0">
        <w:rPr>
          <w:lang w:val="fi-FI"/>
        </w:rPr>
        <w:t>Verkon dokumentaatio</w:t>
      </w:r>
    </w:p>
    <w:p w14:paraId="1ABC65DB" w14:textId="049CB77E" w:rsidR="00931815" w:rsidRPr="0019089E" w:rsidRDefault="00931815" w:rsidP="004F37A4">
      <w:pPr>
        <w:pStyle w:val="Tiivistelmntunnistetietojenalinriviviiva"/>
        <w:rPr>
          <w:lang w:val="fi-FI"/>
        </w:rPr>
      </w:pPr>
      <w:r w:rsidRPr="6844BFF0">
        <w:rPr>
          <w:lang w:val="fi-FI"/>
        </w:rPr>
        <w:t>Ohjaaja</w:t>
      </w:r>
      <w:r>
        <w:tab/>
      </w:r>
      <w:r w:rsidR="00D7558F" w:rsidRPr="6844BFF0">
        <w:rPr>
          <w:lang w:val="fi-FI"/>
        </w:rPr>
        <w:t xml:space="preserve">Järvenpää </w:t>
      </w:r>
      <w:r w:rsidR="636D0E8D" w:rsidRPr="6844BFF0">
        <w:rPr>
          <w:lang w:val="fi-FI"/>
        </w:rPr>
        <w:t>Teemu</w:t>
      </w:r>
    </w:p>
    <w:bookmarkEnd w:id="0"/>
    <w:p w14:paraId="2ED70627" w14:textId="18E49847" w:rsidR="00931815" w:rsidRPr="0091710D" w:rsidRDefault="00931815" w:rsidP="0091710D">
      <w:pPr>
        <w:pStyle w:val="Tiivistelmnteksti"/>
        <w:rPr>
          <w:lang w:val="fi-FI"/>
        </w:rPr>
      </w:pPr>
    </w:p>
    <w:p w14:paraId="0A13E388" w14:textId="0A918DF9" w:rsidR="00931815" w:rsidRPr="0076253B" w:rsidRDefault="00931815" w:rsidP="00CF21A2">
      <w:pPr>
        <w:pStyle w:val="Tiivistelmntunnistetiedot"/>
        <w:rPr>
          <w:lang w:val="fi-FI"/>
        </w:rPr>
      </w:pPr>
      <w:r w:rsidRPr="6844BFF0">
        <w:rPr>
          <w:lang w:val="fi-FI"/>
        </w:rPr>
        <w:t>Avainsanat</w:t>
      </w:r>
      <w:r>
        <w:tab/>
      </w:r>
    </w:p>
    <w:p w14:paraId="563C594E" w14:textId="5A1981FB" w:rsidR="00E95ECF" w:rsidRPr="006E03F8" w:rsidRDefault="00931815" w:rsidP="006E03F8">
      <w:pPr>
        <w:pStyle w:val="Tiivistelmntunnistetiedot"/>
        <w:rPr>
          <w:lang w:val="fi-FI"/>
        </w:rPr>
        <w:sectPr w:rsidR="00E95ECF" w:rsidRPr="006E03F8" w:rsidSect="004F37A4">
          <w:headerReference w:type="default" r:id="rId13"/>
          <w:footerReference w:type="default" r:id="rId14"/>
          <w:pgSz w:w="11906" w:h="16838"/>
          <w:pgMar w:top="1701" w:right="567" w:bottom="1134" w:left="1134" w:header="567" w:footer="567" w:gutter="0"/>
          <w:pgNumType w:start="1"/>
          <w:cols w:space="708"/>
          <w:docGrid w:linePitch="360"/>
        </w:sectPr>
      </w:pPr>
      <w:r w:rsidRPr="6844BFF0">
        <w:rPr>
          <w:lang w:val="fi-FI"/>
        </w:rPr>
        <w:t>Sivut</w:t>
      </w:r>
      <w:r>
        <w:tab/>
      </w:r>
    </w:p>
    <w:sdt>
      <w:sdtPr>
        <w:rPr>
          <w:rFonts w:eastAsiaTheme="minorEastAsia" w:cstheme="minorBidi"/>
          <w:b w:val="0"/>
          <w:noProof/>
          <w:sz w:val="22"/>
          <w:szCs w:val="22"/>
          <w:lang w:eastAsia="en-US"/>
        </w:rPr>
        <w:id w:val="859703105"/>
        <w:docPartObj>
          <w:docPartGallery w:val="Table of Contents"/>
          <w:docPartUnique/>
        </w:docPartObj>
      </w:sdtPr>
      <w:sdtContent>
        <w:p w14:paraId="45BEEBC2" w14:textId="77777777" w:rsidR="00253754" w:rsidRDefault="00253754" w:rsidP="00C84EF0">
          <w:pPr>
            <w:pStyle w:val="TOCHeading"/>
          </w:pPr>
          <w:r>
            <w:t>Sisällys</w:t>
          </w:r>
        </w:p>
        <w:p w14:paraId="431B720A" w14:textId="24713216" w:rsidR="0020196E" w:rsidRDefault="38ACDE19" w:rsidP="5CC35147">
          <w:pPr>
            <w:pStyle w:val="TOC1"/>
            <w:tabs>
              <w:tab w:val="clear" w:pos="426"/>
              <w:tab w:val="left" w:pos="435"/>
            </w:tabs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500039836" w:history="1">
            <w:r w:rsidR="5CC35147">
              <w:t>1</w:t>
            </w:r>
            <w:r>
              <w:tab/>
            </w:r>
            <w:r w:rsidR="5CC35147">
              <w:t>Johdanto</w:t>
            </w:r>
            <w:r>
              <w:tab/>
            </w:r>
            <w:r>
              <w:fldChar w:fldCharType="begin"/>
            </w:r>
            <w:r>
              <w:instrText>PAGEREF _Toc500039836 \h</w:instrText>
            </w:r>
            <w:r>
              <w:fldChar w:fldCharType="separate"/>
            </w:r>
            <w:r w:rsidR="5CC35147">
              <w:t>3</w:t>
            </w:r>
            <w:r>
              <w:fldChar w:fldCharType="end"/>
            </w:r>
          </w:hyperlink>
        </w:p>
        <w:p w14:paraId="0EF2B5FD" w14:textId="38D2704C" w:rsidR="0020196E" w:rsidRDefault="5CC35147" w:rsidP="5CC35147">
          <w:pPr>
            <w:pStyle w:val="TOC1"/>
            <w:tabs>
              <w:tab w:val="clear" w:pos="426"/>
              <w:tab w:val="left" w:pos="435"/>
            </w:tabs>
          </w:pPr>
          <w:hyperlink w:anchor="_Toc2023971879" w:history="1">
            <w:r>
              <w:t>2</w:t>
            </w:r>
            <w:r w:rsidR="043F1F4B">
              <w:tab/>
            </w:r>
            <w:r>
              <w:t>Verkkokaavio</w:t>
            </w:r>
            <w:r w:rsidR="043F1F4B">
              <w:tab/>
            </w:r>
            <w:r w:rsidR="043F1F4B">
              <w:fldChar w:fldCharType="begin"/>
            </w:r>
            <w:r w:rsidR="043F1F4B">
              <w:instrText>PAGEREF _Toc2023971879 \h</w:instrText>
            </w:r>
            <w:r w:rsidR="043F1F4B">
              <w:fldChar w:fldCharType="separate"/>
            </w:r>
            <w:r>
              <w:t>5</w:t>
            </w:r>
            <w:r w:rsidR="043F1F4B">
              <w:fldChar w:fldCharType="end"/>
            </w:r>
          </w:hyperlink>
        </w:p>
        <w:p w14:paraId="103C61E9" w14:textId="6F634972" w:rsidR="0020196E" w:rsidRDefault="5CC35147" w:rsidP="5CC35147">
          <w:pPr>
            <w:pStyle w:val="TOC1"/>
            <w:tabs>
              <w:tab w:val="clear" w:pos="426"/>
              <w:tab w:val="left" w:pos="435"/>
            </w:tabs>
          </w:pPr>
          <w:hyperlink w:anchor="_Toc1195103426" w:history="1">
            <w:r>
              <w:t>3</w:t>
            </w:r>
            <w:r w:rsidR="043F1F4B">
              <w:tab/>
            </w:r>
            <w:r>
              <w:t>Laiteluettelo</w:t>
            </w:r>
            <w:r w:rsidR="043F1F4B">
              <w:tab/>
            </w:r>
            <w:r w:rsidR="043F1F4B">
              <w:fldChar w:fldCharType="begin"/>
            </w:r>
            <w:r w:rsidR="043F1F4B">
              <w:instrText>PAGEREF _Toc1195103426 \h</w:instrText>
            </w:r>
            <w:r w:rsidR="043F1F4B">
              <w:fldChar w:fldCharType="separate"/>
            </w:r>
            <w:r>
              <w:t>6</w:t>
            </w:r>
            <w:r w:rsidR="043F1F4B">
              <w:fldChar w:fldCharType="end"/>
            </w:r>
          </w:hyperlink>
        </w:p>
        <w:p w14:paraId="7784E78E" w14:textId="5074951E" w:rsidR="0020196E" w:rsidRDefault="5CC35147" w:rsidP="5CC35147">
          <w:pPr>
            <w:pStyle w:val="TOC1"/>
            <w:tabs>
              <w:tab w:val="clear" w:pos="426"/>
              <w:tab w:val="left" w:pos="435"/>
            </w:tabs>
          </w:pPr>
          <w:hyperlink w:anchor="_Toc1589706779" w:history="1">
            <w:r>
              <w:t>4</w:t>
            </w:r>
            <w:r w:rsidR="043F1F4B">
              <w:tab/>
            </w:r>
            <w:r>
              <w:t>IP-suunnitelma</w:t>
            </w:r>
            <w:r w:rsidR="043F1F4B">
              <w:tab/>
            </w:r>
            <w:r w:rsidR="043F1F4B">
              <w:fldChar w:fldCharType="begin"/>
            </w:r>
            <w:r w:rsidR="043F1F4B">
              <w:instrText>PAGEREF _Toc1589706779 \h</w:instrText>
            </w:r>
            <w:r w:rsidR="043F1F4B">
              <w:fldChar w:fldCharType="separate"/>
            </w:r>
            <w:r>
              <w:t>7</w:t>
            </w:r>
            <w:r w:rsidR="043F1F4B">
              <w:fldChar w:fldCharType="end"/>
            </w:r>
          </w:hyperlink>
        </w:p>
        <w:p w14:paraId="40B43077" w14:textId="3ED1BEB1" w:rsidR="0020196E" w:rsidRDefault="5CC35147" w:rsidP="5CC35147">
          <w:pPr>
            <w:pStyle w:val="TOC1"/>
            <w:tabs>
              <w:tab w:val="clear" w:pos="426"/>
              <w:tab w:val="left" w:pos="435"/>
            </w:tabs>
          </w:pPr>
          <w:hyperlink w:anchor="_Toc1543136768" w:history="1">
            <w:r>
              <w:t>5</w:t>
            </w:r>
            <w:r w:rsidR="043F1F4B">
              <w:tab/>
            </w:r>
            <w:r>
              <w:t>Reitityksen analyysi</w:t>
            </w:r>
            <w:r w:rsidR="043F1F4B">
              <w:tab/>
            </w:r>
            <w:r w:rsidR="043F1F4B">
              <w:fldChar w:fldCharType="begin"/>
            </w:r>
            <w:r w:rsidR="043F1F4B">
              <w:instrText>PAGEREF _Toc1543136768 \h</w:instrText>
            </w:r>
            <w:r w:rsidR="043F1F4B">
              <w:fldChar w:fldCharType="separate"/>
            </w:r>
            <w:r>
              <w:t>9</w:t>
            </w:r>
            <w:r w:rsidR="043F1F4B">
              <w:fldChar w:fldCharType="end"/>
            </w:r>
          </w:hyperlink>
        </w:p>
        <w:p w14:paraId="5BB42510" w14:textId="33900A8F" w:rsidR="0020196E" w:rsidRDefault="5CC35147" w:rsidP="5CC35147">
          <w:pPr>
            <w:pStyle w:val="TOC2"/>
            <w:tabs>
              <w:tab w:val="clear" w:pos="993"/>
              <w:tab w:val="left" w:pos="660"/>
              <w:tab w:val="left" w:pos="990"/>
            </w:tabs>
          </w:pPr>
          <w:hyperlink w:anchor="_Toc1605520344" w:history="1">
            <w:r>
              <w:t>5.1</w:t>
            </w:r>
            <w:r w:rsidR="043F1F4B">
              <w:tab/>
            </w:r>
            <w:r>
              <w:t>Kuva 3. Ip addr</w:t>
            </w:r>
            <w:r w:rsidR="043F1F4B">
              <w:tab/>
            </w:r>
            <w:r w:rsidR="043F1F4B">
              <w:fldChar w:fldCharType="begin"/>
            </w:r>
            <w:r w:rsidR="043F1F4B">
              <w:instrText>PAGEREF _Toc1605520344 \h</w:instrText>
            </w:r>
            <w:r w:rsidR="043F1F4B">
              <w:fldChar w:fldCharType="separate"/>
            </w:r>
            <w:r>
              <w:t>9</w:t>
            </w:r>
            <w:r w:rsidR="043F1F4B">
              <w:fldChar w:fldCharType="end"/>
            </w:r>
          </w:hyperlink>
        </w:p>
        <w:p w14:paraId="28FEBCDE" w14:textId="0F374ED3" w:rsidR="0020196E" w:rsidRDefault="5CC35147" w:rsidP="5CC35147">
          <w:pPr>
            <w:pStyle w:val="TOC2"/>
            <w:tabs>
              <w:tab w:val="clear" w:pos="993"/>
              <w:tab w:val="left" w:pos="660"/>
              <w:tab w:val="left" w:pos="990"/>
            </w:tabs>
          </w:pPr>
          <w:hyperlink w:anchor="_Toc701438094" w:history="1">
            <w:r>
              <w:t>5.2</w:t>
            </w:r>
            <w:r w:rsidR="043F1F4B">
              <w:tab/>
            </w:r>
            <w:r>
              <w:t>Kuva 4. Ip route ja ping</w:t>
            </w:r>
            <w:r w:rsidR="043F1F4B">
              <w:tab/>
            </w:r>
            <w:r w:rsidR="043F1F4B">
              <w:fldChar w:fldCharType="begin"/>
            </w:r>
            <w:r w:rsidR="043F1F4B">
              <w:instrText>PAGEREF _Toc701438094 \h</w:instrText>
            </w:r>
            <w:r w:rsidR="043F1F4B">
              <w:fldChar w:fldCharType="separate"/>
            </w:r>
            <w:r>
              <w:t>10</w:t>
            </w:r>
            <w:r w:rsidR="043F1F4B">
              <w:fldChar w:fldCharType="end"/>
            </w:r>
          </w:hyperlink>
        </w:p>
        <w:p w14:paraId="50502A2D" w14:textId="1C4A80BA" w:rsidR="5CC35147" w:rsidRDefault="5CC35147" w:rsidP="5CC35147">
          <w:pPr>
            <w:pStyle w:val="TOC2"/>
            <w:tabs>
              <w:tab w:val="clear" w:pos="993"/>
              <w:tab w:val="left" w:pos="660"/>
              <w:tab w:val="left" w:pos="990"/>
            </w:tabs>
          </w:pPr>
          <w:hyperlink w:anchor="_Toc1003987534" w:history="1">
            <w:r>
              <w:t>5.3</w:t>
            </w:r>
            <w:r>
              <w:tab/>
              <w:t>Kuva 5. Branch-client</w:t>
            </w:r>
            <w:r>
              <w:tab/>
            </w:r>
            <w:r>
              <w:fldChar w:fldCharType="begin"/>
            </w:r>
            <w:r>
              <w:instrText>PAGEREF _Toc1003987534 \h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45A7C474" w14:textId="4B844513" w:rsidR="5CC35147" w:rsidRDefault="5CC35147" w:rsidP="5CC35147">
          <w:pPr>
            <w:pStyle w:val="TOC1"/>
            <w:tabs>
              <w:tab w:val="clear" w:pos="426"/>
              <w:tab w:val="left" w:pos="435"/>
              <w:tab w:val="left" w:pos="990"/>
            </w:tabs>
          </w:pPr>
          <w:hyperlink w:anchor="_Toc658864734" w:history="1">
            <w:r>
              <w:t>6</w:t>
            </w:r>
            <w:r>
              <w:tab/>
              <w:t>Yhteenveto</w:t>
            </w:r>
            <w:r>
              <w:tab/>
            </w:r>
            <w:r>
              <w:fldChar w:fldCharType="begin"/>
            </w:r>
            <w:r>
              <w:instrText>PAGEREF _Toc658864734 \h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72BB1E98" w14:textId="56CDFC19" w:rsidR="5CC35147" w:rsidRDefault="5CC35147" w:rsidP="5CC35147">
          <w:pPr>
            <w:pStyle w:val="TOC1"/>
          </w:pPr>
          <w:hyperlink w:anchor="_Toc964325697" w:history="1">
            <w:r>
              <w:t>Lähteet</w:t>
            </w:r>
            <w:r>
              <w:tab/>
            </w:r>
            <w:r>
              <w:fldChar w:fldCharType="begin"/>
            </w:r>
            <w:r>
              <w:instrText>PAGEREF _Toc964325697 \h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36C82FE1" w14:textId="6C7EBD5C" w:rsidR="38ACDE19" w:rsidRDefault="38ACDE19" w:rsidP="38ACDE19">
          <w:pPr>
            <w:pStyle w:val="TOC1"/>
            <w:rPr>
              <w:rStyle w:val="Hyperlink"/>
            </w:rPr>
          </w:pPr>
          <w:r>
            <w:fldChar w:fldCharType="end"/>
          </w:r>
        </w:p>
      </w:sdtContent>
    </w:sdt>
    <w:p w14:paraId="045B2D20" w14:textId="3CD6A7BC" w:rsidR="00253754" w:rsidRDefault="00253754">
      <w:pPr>
        <w:pStyle w:val="TOC1"/>
      </w:pPr>
    </w:p>
    <w:p w14:paraId="796D5E67" w14:textId="25032079" w:rsidR="007D0D2F" w:rsidRPr="002704BC" w:rsidRDefault="007D0D2F" w:rsidP="00E3115D">
      <w:pPr>
        <w:pStyle w:val="Liiteluettelo"/>
        <w:ind w:left="0" w:firstLine="0"/>
        <w:rPr>
          <w:lang w:val="en-US"/>
        </w:rPr>
      </w:pPr>
    </w:p>
    <w:p w14:paraId="0DA0A45B" w14:textId="77777777" w:rsidR="00DE6767" w:rsidRDefault="00DE6767" w:rsidP="00E3115D">
      <w:pPr>
        <w:pStyle w:val="Liiteluettelo"/>
        <w:ind w:left="0" w:firstLine="0"/>
        <w:rPr>
          <w:b/>
          <w:sz w:val="28"/>
          <w:szCs w:val="28"/>
        </w:rPr>
      </w:pPr>
    </w:p>
    <w:p w14:paraId="4453262B" w14:textId="77777777" w:rsidR="00DE6767" w:rsidRDefault="00DE6767" w:rsidP="00E3115D">
      <w:pPr>
        <w:pStyle w:val="Liiteluettelo"/>
        <w:ind w:left="0" w:firstLine="0"/>
        <w:rPr>
          <w:b/>
          <w:sz w:val="28"/>
          <w:szCs w:val="28"/>
        </w:rPr>
      </w:pPr>
    </w:p>
    <w:p w14:paraId="326E2076" w14:textId="77777777" w:rsidR="00DE6767" w:rsidRDefault="00DE6767" w:rsidP="00E3115D">
      <w:pPr>
        <w:pStyle w:val="Liiteluettelo"/>
        <w:ind w:left="0" w:firstLine="0"/>
        <w:rPr>
          <w:b/>
          <w:sz w:val="28"/>
          <w:szCs w:val="28"/>
        </w:rPr>
      </w:pPr>
    </w:p>
    <w:p w14:paraId="63BF7F8F" w14:textId="57FBA606" w:rsidR="00F43E7B" w:rsidRPr="001D793F" w:rsidRDefault="00F43E7B" w:rsidP="00E3115D">
      <w:pPr>
        <w:pStyle w:val="Liiteluettelo"/>
        <w:ind w:left="0" w:firstLine="0"/>
        <w:rPr>
          <w:b/>
          <w:sz w:val="28"/>
          <w:szCs w:val="28"/>
        </w:rPr>
      </w:pPr>
      <w:r w:rsidRPr="001D793F">
        <w:rPr>
          <w:b/>
          <w:sz w:val="28"/>
          <w:szCs w:val="28"/>
        </w:rPr>
        <w:t>Kuvat</w:t>
      </w:r>
    </w:p>
    <w:p w14:paraId="734CFB63" w14:textId="77777777" w:rsidR="00DE6767" w:rsidRDefault="00DE6767" w:rsidP="00E3115D">
      <w:pPr>
        <w:pStyle w:val="Liiteluettelo"/>
        <w:ind w:left="0" w:firstLine="0"/>
        <w:rPr>
          <w:b/>
          <w:sz w:val="28"/>
          <w:szCs w:val="28"/>
        </w:rPr>
      </w:pPr>
    </w:p>
    <w:p w14:paraId="0C822AD5" w14:textId="77777777" w:rsidR="00EB7F82" w:rsidRDefault="00DE6767" w:rsidP="009F4242">
      <w:pPr>
        <w:pStyle w:val="Liiteluettelo"/>
        <w:ind w:left="0" w:firstLine="0"/>
        <w:rPr>
          <w:noProof/>
        </w:rPr>
      </w:pPr>
      <w:r>
        <w:rPr>
          <w:b/>
          <w:sz w:val="28"/>
          <w:szCs w:val="28"/>
        </w:rPr>
        <w:tab/>
      </w:r>
      <w:r w:rsidR="009F4242">
        <w:rPr>
          <w:b/>
          <w:bCs/>
          <w:sz w:val="28"/>
          <w:szCs w:val="28"/>
        </w:rPr>
        <w:fldChar w:fldCharType="begin"/>
      </w:r>
      <w:r w:rsidR="009F4242" w:rsidRPr="6844BFF0">
        <w:rPr>
          <w:b/>
          <w:bCs/>
          <w:sz w:val="28"/>
          <w:szCs w:val="28"/>
        </w:rPr>
        <w:instrText xml:space="preserve"> TOC \h \z \c "Kuva" </w:instrText>
      </w:r>
      <w:r w:rsidR="009F4242">
        <w:rPr>
          <w:b/>
          <w:bCs/>
          <w:sz w:val="28"/>
          <w:szCs w:val="28"/>
        </w:rPr>
        <w:fldChar w:fldCharType="separate"/>
      </w:r>
    </w:p>
    <w:p w14:paraId="78B1D683" w14:textId="30A0BECC" w:rsidR="00EB7F82" w:rsidRDefault="00EB7F82">
      <w:pPr>
        <w:pStyle w:val="TableofFigures"/>
        <w:rPr>
          <w:rFonts w:asciiTheme="minorHAnsi" w:eastAsiaTheme="minorEastAsia" w:hAnsiTheme="minorHAnsi" w:cstheme="minorBidi"/>
          <w:noProof/>
          <w:kern w:val="2"/>
          <w:sz w:val="24"/>
          <w:lang w:eastAsia="ja-JP"/>
          <w14:ligatures w14:val="standardContextual"/>
        </w:rPr>
      </w:pPr>
      <w:hyperlink w:anchor="_Toc239900303" w:history="1">
        <w:r w:rsidRPr="001D30B1">
          <w:rPr>
            <w:rStyle w:val="Hyperlink"/>
            <w:noProof/>
          </w:rPr>
          <w:t>Kuva 1. Verkkokaavio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_Toc239900303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7F5514" w14:textId="06A23C7B" w:rsidR="00EB7F82" w:rsidRDefault="00EB7F82">
      <w:pPr>
        <w:pStyle w:val="TableofFigures"/>
        <w:rPr>
          <w:rFonts w:asciiTheme="minorHAnsi" w:eastAsiaTheme="minorEastAsia" w:hAnsiTheme="minorHAnsi" w:cstheme="minorBidi"/>
          <w:noProof/>
          <w:kern w:val="2"/>
          <w:sz w:val="24"/>
          <w:lang w:eastAsia="ja-JP"/>
          <w14:ligatures w14:val="standardContextual"/>
        </w:rPr>
      </w:pPr>
      <w:hyperlink w:anchor="_Toc239900304" w:history="1">
        <w:r w:rsidRPr="001D30B1">
          <w:rPr>
            <w:rStyle w:val="Hyperlink"/>
            <w:noProof/>
          </w:rPr>
          <w:t>Kuva 2. Laiteluettelo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_Toc239900304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CF7718" w14:textId="62BAD695" w:rsidR="00DE6767" w:rsidRPr="001D793F" w:rsidRDefault="009F4242" w:rsidP="00E3115D">
      <w:pPr>
        <w:pStyle w:val="Liiteluettelo"/>
        <w:ind w:lef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fldChar w:fldCharType="end"/>
      </w:r>
    </w:p>
    <w:p w14:paraId="1B0F90BB" w14:textId="32C8BD17" w:rsidR="00FF7A3E" w:rsidRDefault="00E45C21" w:rsidP="00E45C21">
      <w:pPr>
        <w:tabs>
          <w:tab w:val="left" w:pos="9264"/>
        </w:tabs>
      </w:pPr>
      <w:r>
        <w:tab/>
      </w:r>
    </w:p>
    <w:p w14:paraId="65853781" w14:textId="3F3015FF" w:rsidR="00FF7A3E" w:rsidRPr="004A01CA" w:rsidRDefault="00E45C21" w:rsidP="00E45C21">
      <w:pPr>
        <w:tabs>
          <w:tab w:val="left" w:pos="9264"/>
        </w:tabs>
        <w:sectPr w:rsidR="00FF7A3E" w:rsidRPr="004A01CA" w:rsidSect="00863547">
          <w:headerReference w:type="default" r:id="rId15"/>
          <w:footerReference w:type="default" r:id="rId16"/>
          <w:pgSz w:w="11906" w:h="16838"/>
          <w:pgMar w:top="1701" w:right="567" w:bottom="1134" w:left="1134" w:header="567" w:footer="567" w:gutter="0"/>
          <w:pgNumType w:start="1"/>
          <w:cols w:space="708"/>
          <w:docGrid w:linePitch="360"/>
        </w:sectPr>
      </w:pPr>
      <w:r>
        <w:tab/>
      </w:r>
    </w:p>
    <w:p w14:paraId="42AF44FA" w14:textId="0FBCF525" w:rsidR="003C46D8" w:rsidRDefault="00C6FBB0" w:rsidP="0091710D">
      <w:pPr>
        <w:pStyle w:val="Heading1"/>
      </w:pPr>
      <w:bookmarkStart w:id="1" w:name="_Toc210128789"/>
      <w:bookmarkStart w:id="2" w:name="_Toc1549649847"/>
      <w:bookmarkStart w:id="3" w:name="_Toc210129132"/>
      <w:bookmarkStart w:id="4" w:name="_Toc1590487780"/>
      <w:bookmarkStart w:id="5" w:name="_Toc2026180311"/>
      <w:bookmarkStart w:id="6" w:name="_Toc500039836"/>
      <w:r>
        <w:lastRenderedPageBreak/>
        <w:t>Johdanto</w:t>
      </w:r>
      <w:bookmarkEnd w:id="1"/>
      <w:bookmarkEnd w:id="2"/>
      <w:bookmarkEnd w:id="3"/>
      <w:bookmarkEnd w:id="4"/>
      <w:bookmarkEnd w:id="5"/>
      <w:bookmarkEnd w:id="6"/>
    </w:p>
    <w:p w14:paraId="10BC26BF" w14:textId="77777777" w:rsidR="00246343" w:rsidRDefault="00246343" w:rsidP="7586AB5B"/>
    <w:p w14:paraId="674C25FC" w14:textId="448A0805" w:rsidR="008423AA" w:rsidRPr="008423AA" w:rsidRDefault="00B6305C" w:rsidP="7586AB5B">
      <w:r>
        <w:t>Harjoituksen tarkoituksena o</w:t>
      </w:r>
      <w:r w:rsidR="007E0BA9">
        <w:t xml:space="preserve">n </w:t>
      </w:r>
      <w:r w:rsidR="005569EA">
        <w:t xml:space="preserve">tutustua </w:t>
      </w:r>
      <w:r w:rsidR="00AD75BB">
        <w:t xml:space="preserve">verkonhallinnan </w:t>
      </w:r>
      <w:r w:rsidR="00CE644D">
        <w:t>kurssilla käytettävään virtuaaliseen verkkoympäristöö</w:t>
      </w:r>
      <w:r w:rsidR="00AE3907">
        <w:t xml:space="preserve">n </w:t>
      </w:r>
      <w:r w:rsidR="004730F8">
        <w:t>ja luoda siitä</w:t>
      </w:r>
      <w:r w:rsidR="000B59D8">
        <w:t xml:space="preserve"> </w:t>
      </w:r>
      <w:r w:rsidR="00636464">
        <w:t xml:space="preserve">täsmällinen </w:t>
      </w:r>
      <w:r w:rsidR="001D2F44">
        <w:t xml:space="preserve">tilannekuva. </w:t>
      </w:r>
      <w:r w:rsidR="00B15E09">
        <w:t>Tehtävässä</w:t>
      </w:r>
      <w:r w:rsidR="001D2F44">
        <w:t xml:space="preserve"> </w:t>
      </w:r>
      <w:r w:rsidR="000B59D8">
        <w:t>dokumentoid</w:t>
      </w:r>
      <w:r w:rsidR="00271D78">
        <w:t xml:space="preserve">aan </w:t>
      </w:r>
      <w:r w:rsidR="00A942C7">
        <w:t>verkkoympäristön</w:t>
      </w:r>
      <w:r w:rsidR="000B59D8">
        <w:t xml:space="preserve"> rakennetta sekä selvit</w:t>
      </w:r>
      <w:r w:rsidR="00636464">
        <w:t>etään</w:t>
      </w:r>
      <w:r w:rsidR="000B59D8">
        <w:t xml:space="preserve"> laitteiden välisiä yhteyksiä ja reititystä.</w:t>
      </w:r>
    </w:p>
    <w:p w14:paraId="205F3772" w14:textId="24F2BA1F" w:rsidR="00EE6A60" w:rsidRDefault="00EE6A60" w:rsidP="00906B4F">
      <w:pPr>
        <w:pStyle w:val="Heading3"/>
        <w:numPr>
          <w:ilvl w:val="0"/>
          <w:numId w:val="0"/>
        </w:numPr>
      </w:pPr>
    </w:p>
    <w:p w14:paraId="52DDA952" w14:textId="77777777" w:rsidR="00906B4F" w:rsidRDefault="00906B4F" w:rsidP="00906B4F"/>
    <w:p w14:paraId="6960B063" w14:textId="77777777" w:rsidR="00906B4F" w:rsidRDefault="00906B4F" w:rsidP="00906B4F"/>
    <w:p w14:paraId="4594B820" w14:textId="59DF7B7F" w:rsidR="00906B4F" w:rsidRPr="00906B4F" w:rsidRDefault="00906B4F" w:rsidP="6844BFF0">
      <w:pPr>
        <w:ind w:left="0"/>
      </w:pPr>
    </w:p>
    <w:p w14:paraId="40D33F4B" w14:textId="7827A6C8" w:rsidR="62874856" w:rsidRDefault="62874856" w:rsidP="62874856">
      <w:pPr>
        <w:ind w:left="0"/>
      </w:pPr>
    </w:p>
    <w:p w14:paraId="0529166A" w14:textId="4C008BA4" w:rsidR="62874856" w:rsidRDefault="62874856" w:rsidP="62874856">
      <w:pPr>
        <w:ind w:left="0"/>
      </w:pPr>
    </w:p>
    <w:p w14:paraId="400BCD00" w14:textId="49726DAF" w:rsidR="62874856" w:rsidRDefault="62874856" w:rsidP="62874856">
      <w:pPr>
        <w:ind w:left="0"/>
      </w:pPr>
    </w:p>
    <w:p w14:paraId="7FE5843D" w14:textId="29CAF664" w:rsidR="62874856" w:rsidRDefault="62874856" w:rsidP="62874856">
      <w:pPr>
        <w:ind w:left="0"/>
      </w:pPr>
    </w:p>
    <w:p w14:paraId="1926395E" w14:textId="7C2300CC" w:rsidR="62874856" w:rsidRDefault="62874856" w:rsidP="62874856">
      <w:pPr>
        <w:ind w:left="0"/>
      </w:pPr>
    </w:p>
    <w:p w14:paraId="7793D66B" w14:textId="7259D7AF" w:rsidR="62874856" w:rsidRDefault="62874856" w:rsidP="62874856">
      <w:pPr>
        <w:ind w:left="0"/>
      </w:pPr>
    </w:p>
    <w:p w14:paraId="52723E93" w14:textId="43035800" w:rsidR="62874856" w:rsidRDefault="62874856" w:rsidP="62874856">
      <w:pPr>
        <w:ind w:left="0"/>
      </w:pPr>
    </w:p>
    <w:p w14:paraId="7266FCB5" w14:textId="53F91B06" w:rsidR="62874856" w:rsidRDefault="62874856" w:rsidP="62874856">
      <w:pPr>
        <w:ind w:left="0"/>
      </w:pPr>
    </w:p>
    <w:p w14:paraId="48F1E86E" w14:textId="7EC83982" w:rsidR="62874856" w:rsidRDefault="62874856" w:rsidP="62874856">
      <w:pPr>
        <w:ind w:left="0"/>
      </w:pPr>
    </w:p>
    <w:p w14:paraId="46EDB357" w14:textId="5E27A81B" w:rsidR="62874856" w:rsidRDefault="62874856" w:rsidP="62874856">
      <w:pPr>
        <w:ind w:left="0"/>
      </w:pPr>
    </w:p>
    <w:p w14:paraId="6A95CEFD" w14:textId="77777777" w:rsidR="008B47AD" w:rsidRPr="00906B4F" w:rsidRDefault="008B47AD" w:rsidP="00906B4F"/>
    <w:p w14:paraId="790E8DDA" w14:textId="5845BFBC" w:rsidR="0097342F" w:rsidRDefault="3F85175E" w:rsidP="6844BFF0">
      <w:pPr>
        <w:pStyle w:val="Heading1"/>
      </w:pPr>
      <w:bookmarkStart w:id="7" w:name="_Toc2023971879"/>
      <w:r>
        <w:t>Verkkokaavio</w:t>
      </w:r>
      <w:bookmarkEnd w:id="7"/>
    </w:p>
    <w:p w14:paraId="2F454B80" w14:textId="4227FB73" w:rsidR="000965F1" w:rsidRPr="00AA24DF" w:rsidRDefault="57B4EA0A" w:rsidP="00004E88">
      <w:pPr>
        <w:rPr>
          <w:rFonts w:eastAsia="Arial" w:cs="Arial"/>
        </w:rPr>
      </w:pPr>
      <w:r w:rsidRPr="55BC454F">
        <w:rPr>
          <w:rFonts w:eastAsia="Arial" w:cs="Arial"/>
        </w:rPr>
        <w:t xml:space="preserve">Kuvassa </w:t>
      </w:r>
      <w:r w:rsidRPr="6D16BCF9">
        <w:rPr>
          <w:rFonts w:eastAsia="Arial" w:cs="Arial"/>
        </w:rPr>
        <w:t>1 on kuvattuna</w:t>
      </w:r>
      <w:r w:rsidR="6E531A33" w:rsidRPr="5CC50576">
        <w:rPr>
          <w:rFonts w:eastAsia="Arial" w:cs="Arial"/>
        </w:rPr>
        <w:t xml:space="preserve"> topologiaa Labran verkoista ja laitteista</w:t>
      </w:r>
      <w:r w:rsidR="6E531A33" w:rsidRPr="3EEF70D7">
        <w:rPr>
          <w:rFonts w:eastAsia="Arial" w:cs="Arial"/>
        </w:rPr>
        <w:t>.</w:t>
      </w:r>
      <w:r w:rsidR="246D0096" w:rsidRPr="6CFE5A7E">
        <w:rPr>
          <w:rFonts w:eastAsia="Arial" w:cs="Arial"/>
        </w:rPr>
        <w:t xml:space="preserve"> </w:t>
      </w:r>
      <w:r w:rsidR="246D0096" w:rsidRPr="00ACF9BF">
        <w:rPr>
          <w:rFonts w:eastAsia="Arial" w:cs="Arial"/>
        </w:rPr>
        <w:t xml:space="preserve"> </w:t>
      </w:r>
    </w:p>
    <w:p w14:paraId="58E8139F" w14:textId="562FAF2E" w:rsidR="00314782" w:rsidRDefault="3636DF82" w:rsidP="41E29B08">
      <w:bookmarkStart w:id="8" w:name="_Toc210820363"/>
      <w:bookmarkStart w:id="9" w:name="_Toc239900303"/>
      <w:r>
        <w:t xml:space="preserve">Kuva </w:t>
      </w:r>
      <w:fldSimple w:instr=" SEQ Kuva \* ARABIC ">
        <w:r w:rsidRPr="043F1F4B">
          <w:rPr>
            <w:noProof/>
          </w:rPr>
          <w:t>1</w:t>
        </w:r>
      </w:fldSimple>
      <w:r w:rsidR="5E434215">
        <w:t xml:space="preserve">. </w:t>
      </w:r>
      <w:r w:rsidR="7C897B57">
        <w:t>Verkkokaavio</w:t>
      </w:r>
      <w:bookmarkEnd w:id="8"/>
      <w:bookmarkEnd w:id="9"/>
    </w:p>
    <w:p w14:paraId="67488C88" w14:textId="525321D0" w:rsidR="00503B84" w:rsidRPr="00503B84" w:rsidRDefault="708A5150" w:rsidP="043F1F4B">
      <w:pPr>
        <w:ind w:left="0"/>
      </w:pPr>
      <w:r>
        <w:rPr>
          <w:noProof/>
        </w:rPr>
        <w:drawing>
          <wp:inline distT="0" distB="0" distL="0" distR="0" wp14:anchorId="59A593F9" wp14:editId="4FECE1F6">
            <wp:extent cx="6148712" cy="3322654"/>
            <wp:effectExtent l="0" t="0" r="0" b="0"/>
            <wp:docPr id="12514005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2179" name="Picture 1503521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712" cy="332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EC7F" w14:textId="37213DC1" w:rsidR="00734B65" w:rsidRDefault="00734B65" w:rsidP="003924C7"/>
    <w:p w14:paraId="1DB57BFA" w14:textId="206A3F46" w:rsidR="00F864AC" w:rsidRPr="00F864AC" w:rsidRDefault="00F864AC" w:rsidP="00F864AC"/>
    <w:p w14:paraId="113EF9AF" w14:textId="27D0DA83" w:rsidR="000965F1" w:rsidRPr="00AA24DF" w:rsidRDefault="000965F1" w:rsidP="00004E88"/>
    <w:p w14:paraId="5A922A63" w14:textId="0605D981" w:rsidR="00C12F77" w:rsidRDefault="00C12F77" w:rsidP="6844BFF0">
      <w:pPr>
        <w:pStyle w:val="Heading2"/>
        <w:numPr>
          <w:ilvl w:val="0"/>
          <w:numId w:val="0"/>
        </w:numPr>
        <w:ind w:left="576"/>
      </w:pPr>
    </w:p>
    <w:p w14:paraId="0C388C43" w14:textId="0972C546" w:rsidR="00975267" w:rsidRDefault="00975267" w:rsidP="006F3B65"/>
    <w:p w14:paraId="2745DA89" w14:textId="436F2F52" w:rsidR="62874856" w:rsidRDefault="62874856"/>
    <w:p w14:paraId="0F73D10B" w14:textId="38DF4635" w:rsidR="62874856" w:rsidRDefault="62874856" w:rsidP="62874856"/>
    <w:p w14:paraId="3A72BC3D" w14:textId="1BF1359C" w:rsidR="4F352772" w:rsidRDefault="4734D302" w:rsidP="62874856">
      <w:pPr>
        <w:pStyle w:val="Heading1"/>
      </w:pPr>
      <w:bookmarkStart w:id="10" w:name="_Toc1195103426"/>
      <w:r>
        <w:lastRenderedPageBreak/>
        <w:t>Laiteluettelo</w:t>
      </w:r>
      <w:bookmarkEnd w:id="10"/>
    </w:p>
    <w:p w14:paraId="40442151" w14:textId="5EC85D7B" w:rsidR="62874856" w:rsidRDefault="74743459" w:rsidP="62874856">
      <w:r>
        <w:t>Kuvassa 2 laiteluettelo.</w:t>
      </w:r>
    </w:p>
    <w:p w14:paraId="79BCC8DF" w14:textId="4B5AA3AF" w:rsidR="00C727B6" w:rsidRDefault="009F4242" w:rsidP="00C727B6">
      <w:pPr>
        <w:pStyle w:val="Caption"/>
      </w:pPr>
      <w:bookmarkStart w:id="11" w:name="_Toc210820364"/>
      <w:bookmarkStart w:id="12" w:name="_Toc239900304"/>
      <w:r>
        <w:t xml:space="preserve">Kuva </w:t>
      </w:r>
      <w:fldSimple w:instr=" SEQ Kuva \* ARABIC ">
        <w:r w:rsidRPr="6844BFF0">
          <w:rPr>
            <w:noProof/>
          </w:rPr>
          <w:t>2</w:t>
        </w:r>
      </w:fldSimple>
      <w:r w:rsidR="00C727B6">
        <w:t xml:space="preserve">. </w:t>
      </w:r>
      <w:bookmarkEnd w:id="11"/>
      <w:r w:rsidR="3EC37BC5">
        <w:t>Laiteluettelo</w:t>
      </w:r>
      <w:bookmarkEnd w:id="12"/>
    </w:p>
    <w:p w14:paraId="5D142EF3" w14:textId="0AF7556A" w:rsidR="00874A01" w:rsidRDefault="005945D3" w:rsidP="004A7E88">
      <w:pPr>
        <w:ind w:left="0"/>
      </w:pPr>
      <w:r w:rsidRPr="005945D3">
        <w:rPr>
          <w:noProof/>
        </w:rPr>
        <w:drawing>
          <wp:inline distT="0" distB="0" distL="0" distR="0" wp14:anchorId="2F773515" wp14:editId="57AF6CF3">
            <wp:extent cx="6480175" cy="3223260"/>
            <wp:effectExtent l="0" t="0" r="0" b="0"/>
            <wp:docPr id="210472111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21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12A8" w14:textId="77777777" w:rsidR="00874A01" w:rsidRDefault="00874A01" w:rsidP="00874A01"/>
    <w:p w14:paraId="2D0DEC06" w14:textId="790019FF" w:rsidR="62874856" w:rsidRDefault="62874856"/>
    <w:p w14:paraId="0A571630" w14:textId="6929F8B2" w:rsidR="62874856" w:rsidRDefault="62874856"/>
    <w:p w14:paraId="0869F8EC" w14:textId="27DAD7A2" w:rsidR="62874856" w:rsidRDefault="62874856"/>
    <w:p w14:paraId="458DF90B" w14:textId="56300A63" w:rsidR="00874A01" w:rsidRDefault="00874A01" w:rsidP="00F71D07">
      <w:pPr>
        <w:ind w:left="0"/>
      </w:pPr>
    </w:p>
    <w:p w14:paraId="3369575A" w14:textId="4E28946B" w:rsidR="00874A01" w:rsidRDefault="6B8FBBB2" w:rsidP="043F1F4B">
      <w:pPr>
        <w:pStyle w:val="Heading1"/>
        <w:spacing w:before="120" w:after="120"/>
      </w:pPr>
      <w:bookmarkStart w:id="13" w:name="_Toc1589706779"/>
      <w:r>
        <w:t>IP-suunnitelma</w:t>
      </w:r>
      <w:bookmarkEnd w:id="13"/>
    </w:p>
    <w:p w14:paraId="4FC7C866" w14:textId="4D808CAF" w:rsidR="043F1F4B" w:rsidRDefault="043F1F4B" w:rsidP="043F1F4B"/>
    <w:tbl>
      <w:tblPr>
        <w:tblStyle w:val="TableGrid"/>
        <w:tblW w:w="0" w:type="auto"/>
        <w:tblInd w:w="576" w:type="dxa"/>
        <w:tblLook w:val="0680" w:firstRow="0" w:lastRow="0" w:firstColumn="1" w:lastColumn="0" w:noHBand="1" w:noVBand="1"/>
      </w:tblPr>
      <w:tblGrid>
        <w:gridCol w:w="1701"/>
        <w:gridCol w:w="3210"/>
        <w:gridCol w:w="2085"/>
      </w:tblGrid>
      <w:tr w:rsidR="043F1F4B" w14:paraId="42614C06" w14:textId="77777777" w:rsidTr="043F1F4B">
        <w:trPr>
          <w:trHeight w:val="300"/>
        </w:trPr>
        <w:tc>
          <w:tcPr>
            <w:tcW w:w="1701" w:type="dxa"/>
          </w:tcPr>
          <w:p w14:paraId="66B1077A" w14:textId="50C36FEB" w:rsidR="5AC73075" w:rsidRDefault="5AC73075" w:rsidP="043F1F4B">
            <w:pPr>
              <w:spacing w:before="120" w:after="120"/>
              <w:ind w:left="0"/>
              <w:rPr>
                <w:rStyle w:val="Korostettu"/>
                <w:szCs w:val="22"/>
              </w:rPr>
            </w:pPr>
            <w:r w:rsidRPr="043F1F4B">
              <w:rPr>
                <w:rStyle w:val="Korostettu"/>
                <w:szCs w:val="22"/>
              </w:rPr>
              <w:lastRenderedPageBreak/>
              <w:t>Verkko</w:t>
            </w:r>
          </w:p>
        </w:tc>
        <w:tc>
          <w:tcPr>
            <w:tcW w:w="3210" w:type="dxa"/>
          </w:tcPr>
          <w:p w14:paraId="7E61C47F" w14:textId="6DD36960" w:rsidR="5AC73075" w:rsidRDefault="5AC73075" w:rsidP="043F1F4B">
            <w:pPr>
              <w:spacing w:before="120" w:after="120"/>
              <w:ind w:left="0"/>
              <w:rPr>
                <w:rStyle w:val="Korostettu"/>
                <w:szCs w:val="22"/>
              </w:rPr>
            </w:pPr>
            <w:r w:rsidRPr="043F1F4B">
              <w:rPr>
                <w:rStyle w:val="Korostettu"/>
                <w:szCs w:val="22"/>
              </w:rPr>
              <w:t>Tarkoitus</w:t>
            </w:r>
          </w:p>
        </w:tc>
        <w:tc>
          <w:tcPr>
            <w:tcW w:w="2085" w:type="dxa"/>
          </w:tcPr>
          <w:p w14:paraId="4298D8EA" w14:textId="5D14E933" w:rsidR="5AC73075" w:rsidRDefault="5AC73075" w:rsidP="043F1F4B">
            <w:pPr>
              <w:spacing w:before="120" w:after="120"/>
              <w:ind w:left="0"/>
              <w:rPr>
                <w:rStyle w:val="Korostettu"/>
                <w:szCs w:val="22"/>
              </w:rPr>
            </w:pPr>
            <w:r w:rsidRPr="043F1F4B">
              <w:rPr>
                <w:rStyle w:val="Korostettu"/>
                <w:szCs w:val="22"/>
              </w:rPr>
              <w:t>Yhdyskäytävä</w:t>
            </w:r>
          </w:p>
        </w:tc>
      </w:tr>
      <w:tr w:rsidR="043F1F4B" w14:paraId="31097773" w14:textId="77777777" w:rsidTr="043F1F4B">
        <w:trPr>
          <w:trHeight w:val="300"/>
        </w:trPr>
        <w:tc>
          <w:tcPr>
            <w:tcW w:w="1701" w:type="dxa"/>
          </w:tcPr>
          <w:p w14:paraId="5CC6290F" w14:textId="768A09AC" w:rsidR="5AC73075" w:rsidRDefault="5AC73075" w:rsidP="043F1F4B">
            <w:pPr>
              <w:spacing w:before="0" w:after="0"/>
              <w:ind w:left="0"/>
              <w:rPr>
                <w:sz w:val="18"/>
                <w:szCs w:val="18"/>
              </w:rPr>
            </w:pPr>
            <w:r w:rsidRPr="043F1F4B">
              <w:rPr>
                <w:sz w:val="18"/>
                <w:szCs w:val="18"/>
              </w:rPr>
              <w:t>10.10.10.1/24</w:t>
            </w:r>
          </w:p>
        </w:tc>
        <w:tc>
          <w:tcPr>
            <w:tcW w:w="3210" w:type="dxa"/>
          </w:tcPr>
          <w:p w14:paraId="278D3C9D" w14:textId="0B2D1F5F" w:rsidR="072B3C78" w:rsidRDefault="072B3C78" w:rsidP="043F1F4B">
            <w:pPr>
              <w:spacing w:before="0" w:after="0"/>
              <w:ind w:left="0"/>
              <w:rPr>
                <w:sz w:val="18"/>
                <w:szCs w:val="18"/>
              </w:rPr>
            </w:pPr>
            <w:r w:rsidRPr="043F1F4B">
              <w:rPr>
                <w:sz w:val="18"/>
                <w:szCs w:val="18"/>
              </w:rPr>
              <w:t>Aliverkko R1:lla, johon sisältyy Client1</w:t>
            </w:r>
          </w:p>
        </w:tc>
        <w:tc>
          <w:tcPr>
            <w:tcW w:w="2085" w:type="dxa"/>
          </w:tcPr>
          <w:p w14:paraId="720A285C" w14:textId="3B6B7D5A" w:rsidR="5AC73075" w:rsidRDefault="5AC73075" w:rsidP="043F1F4B">
            <w:pPr>
              <w:spacing w:before="0" w:after="0"/>
              <w:ind w:left="0"/>
              <w:rPr>
                <w:sz w:val="18"/>
                <w:szCs w:val="18"/>
              </w:rPr>
            </w:pPr>
            <w:r w:rsidRPr="043F1F4B">
              <w:rPr>
                <w:sz w:val="18"/>
                <w:szCs w:val="18"/>
              </w:rPr>
              <w:t>Client - R1</w:t>
            </w:r>
          </w:p>
        </w:tc>
      </w:tr>
      <w:tr w:rsidR="043F1F4B" w14:paraId="69B91CBA" w14:textId="77777777" w:rsidTr="043F1F4B">
        <w:trPr>
          <w:trHeight w:val="300"/>
        </w:trPr>
        <w:tc>
          <w:tcPr>
            <w:tcW w:w="1701" w:type="dxa"/>
          </w:tcPr>
          <w:p w14:paraId="180CE26D" w14:textId="2412A054" w:rsidR="5AC73075" w:rsidRDefault="5AC73075" w:rsidP="043F1F4B">
            <w:pPr>
              <w:spacing w:before="0" w:after="0"/>
              <w:ind w:left="0"/>
              <w:rPr>
                <w:sz w:val="18"/>
                <w:szCs w:val="18"/>
              </w:rPr>
            </w:pPr>
            <w:r w:rsidRPr="043F1F4B">
              <w:rPr>
                <w:sz w:val="18"/>
                <w:szCs w:val="18"/>
              </w:rPr>
              <w:t>10.10.20.1/24</w:t>
            </w:r>
          </w:p>
        </w:tc>
        <w:tc>
          <w:tcPr>
            <w:tcW w:w="3210" w:type="dxa"/>
          </w:tcPr>
          <w:p w14:paraId="78078927" w14:textId="0A28A927" w:rsidR="32352AF7" w:rsidRDefault="32352AF7" w:rsidP="043F1F4B">
            <w:pPr>
              <w:spacing w:before="0" w:after="0"/>
              <w:ind w:left="0"/>
              <w:rPr>
                <w:sz w:val="18"/>
                <w:szCs w:val="18"/>
              </w:rPr>
            </w:pPr>
            <w:r w:rsidRPr="043F1F4B">
              <w:rPr>
                <w:sz w:val="18"/>
                <w:szCs w:val="18"/>
              </w:rPr>
              <w:t>Aliverkko R2:lla, johon sisältyy Srv-bp, ja sen serverit</w:t>
            </w:r>
          </w:p>
        </w:tc>
        <w:tc>
          <w:tcPr>
            <w:tcW w:w="2085" w:type="dxa"/>
          </w:tcPr>
          <w:p w14:paraId="19C8C8BE" w14:textId="47F3FC88" w:rsidR="5AC73075" w:rsidRDefault="5AC73075" w:rsidP="043F1F4B">
            <w:pPr>
              <w:spacing w:before="0" w:after="0"/>
              <w:ind w:left="0"/>
              <w:rPr>
                <w:sz w:val="18"/>
                <w:szCs w:val="18"/>
              </w:rPr>
            </w:pPr>
            <w:r w:rsidRPr="043F1F4B">
              <w:rPr>
                <w:sz w:val="18"/>
                <w:szCs w:val="18"/>
              </w:rPr>
              <w:t>R2 - Srv-bp</w:t>
            </w:r>
          </w:p>
        </w:tc>
      </w:tr>
      <w:tr w:rsidR="043F1F4B" w14:paraId="6B33E14C" w14:textId="77777777" w:rsidTr="043F1F4B">
        <w:trPr>
          <w:trHeight w:val="300"/>
        </w:trPr>
        <w:tc>
          <w:tcPr>
            <w:tcW w:w="1701" w:type="dxa"/>
          </w:tcPr>
          <w:p w14:paraId="0DDC49DC" w14:textId="6C6B82F1" w:rsidR="5AC73075" w:rsidRDefault="5AC73075" w:rsidP="043F1F4B">
            <w:pPr>
              <w:spacing w:before="0" w:after="0"/>
              <w:ind w:left="0"/>
              <w:rPr>
                <w:sz w:val="18"/>
                <w:szCs w:val="18"/>
              </w:rPr>
            </w:pPr>
            <w:r w:rsidRPr="043F1F4B">
              <w:rPr>
                <w:sz w:val="18"/>
                <w:szCs w:val="18"/>
              </w:rPr>
              <w:t>10.10.30.1/24</w:t>
            </w:r>
          </w:p>
        </w:tc>
        <w:tc>
          <w:tcPr>
            <w:tcW w:w="3210" w:type="dxa"/>
          </w:tcPr>
          <w:p w14:paraId="54BF74C4" w14:textId="0FA526D4" w:rsidR="534129B9" w:rsidRDefault="534129B9" w:rsidP="043F1F4B">
            <w:pPr>
              <w:spacing w:before="0" w:after="0"/>
              <w:ind w:left="0"/>
              <w:rPr>
                <w:sz w:val="18"/>
                <w:szCs w:val="18"/>
              </w:rPr>
            </w:pPr>
            <w:r w:rsidRPr="043F1F4B">
              <w:rPr>
                <w:sz w:val="18"/>
                <w:szCs w:val="18"/>
              </w:rPr>
              <w:t>Aliverkko R3:lla, johon sisältyy Branch-client</w:t>
            </w:r>
          </w:p>
        </w:tc>
        <w:tc>
          <w:tcPr>
            <w:tcW w:w="2085" w:type="dxa"/>
          </w:tcPr>
          <w:p w14:paraId="39041637" w14:textId="7AD356C7" w:rsidR="5AC73075" w:rsidRDefault="5AC73075" w:rsidP="043F1F4B">
            <w:pPr>
              <w:spacing w:before="0" w:after="0"/>
              <w:ind w:left="0"/>
              <w:rPr>
                <w:sz w:val="18"/>
                <w:szCs w:val="18"/>
              </w:rPr>
            </w:pPr>
            <w:r w:rsidRPr="043F1F4B">
              <w:rPr>
                <w:sz w:val="18"/>
                <w:szCs w:val="18"/>
              </w:rPr>
              <w:t>R3 – Branch-Client</w:t>
            </w:r>
          </w:p>
        </w:tc>
      </w:tr>
      <w:tr w:rsidR="043F1F4B" w14:paraId="64E17266" w14:textId="77777777" w:rsidTr="043F1F4B">
        <w:trPr>
          <w:trHeight w:val="300"/>
        </w:trPr>
        <w:tc>
          <w:tcPr>
            <w:tcW w:w="1701" w:type="dxa"/>
          </w:tcPr>
          <w:p w14:paraId="02095C65" w14:textId="19638038" w:rsidR="5AC73075" w:rsidRDefault="5AC73075" w:rsidP="043F1F4B">
            <w:pPr>
              <w:spacing w:before="0" w:after="0"/>
              <w:ind w:left="0"/>
              <w:rPr>
                <w:sz w:val="18"/>
                <w:szCs w:val="18"/>
              </w:rPr>
            </w:pPr>
            <w:r w:rsidRPr="043F1F4B">
              <w:rPr>
                <w:sz w:val="18"/>
                <w:szCs w:val="18"/>
              </w:rPr>
              <w:t>10.10.99.1/24</w:t>
            </w:r>
          </w:p>
        </w:tc>
        <w:tc>
          <w:tcPr>
            <w:tcW w:w="3210" w:type="dxa"/>
          </w:tcPr>
          <w:p w14:paraId="2D761AAC" w14:textId="17EAE186" w:rsidR="4CA83934" w:rsidRDefault="4CA83934" w:rsidP="043F1F4B">
            <w:pPr>
              <w:spacing w:before="0" w:after="0"/>
              <w:ind w:left="0"/>
              <w:rPr>
                <w:sz w:val="18"/>
                <w:szCs w:val="18"/>
              </w:rPr>
            </w:pPr>
            <w:r w:rsidRPr="043F1F4B">
              <w:rPr>
                <w:sz w:val="18"/>
                <w:szCs w:val="18"/>
              </w:rPr>
              <w:t>Aliverkko R2:lla, johon sisältyy Mgmt-bp, ja alaiset managementit</w:t>
            </w:r>
          </w:p>
        </w:tc>
        <w:tc>
          <w:tcPr>
            <w:tcW w:w="2085" w:type="dxa"/>
          </w:tcPr>
          <w:p w14:paraId="5E06F2E3" w14:textId="069DC07D" w:rsidR="5AC73075" w:rsidRDefault="5AC73075" w:rsidP="043F1F4B">
            <w:pPr>
              <w:spacing w:before="0" w:after="0"/>
              <w:ind w:left="0"/>
              <w:rPr>
                <w:sz w:val="18"/>
                <w:szCs w:val="18"/>
              </w:rPr>
            </w:pPr>
            <w:r w:rsidRPr="043F1F4B">
              <w:rPr>
                <w:sz w:val="18"/>
                <w:szCs w:val="18"/>
              </w:rPr>
              <w:t>Mgmt-bp</w:t>
            </w:r>
          </w:p>
        </w:tc>
      </w:tr>
      <w:tr w:rsidR="043F1F4B" w14:paraId="42E38BFF" w14:textId="77777777" w:rsidTr="043F1F4B">
        <w:trPr>
          <w:trHeight w:val="300"/>
        </w:trPr>
        <w:tc>
          <w:tcPr>
            <w:tcW w:w="1701" w:type="dxa"/>
          </w:tcPr>
          <w:p w14:paraId="1628263D" w14:textId="0F189B57" w:rsidR="5AC73075" w:rsidRDefault="5AC73075" w:rsidP="043F1F4B">
            <w:pPr>
              <w:spacing w:before="0" w:after="0"/>
              <w:ind w:left="0"/>
              <w:rPr>
                <w:sz w:val="18"/>
                <w:szCs w:val="18"/>
              </w:rPr>
            </w:pPr>
            <w:r w:rsidRPr="043F1F4B">
              <w:rPr>
                <w:sz w:val="18"/>
                <w:szCs w:val="18"/>
              </w:rPr>
              <w:t>10.255.12.1/30</w:t>
            </w:r>
          </w:p>
        </w:tc>
        <w:tc>
          <w:tcPr>
            <w:tcW w:w="3210" w:type="dxa"/>
          </w:tcPr>
          <w:p w14:paraId="4A013BD8" w14:textId="47EA2A8C" w:rsidR="1F0F6639" w:rsidRDefault="1F0F6639" w:rsidP="043F1F4B">
            <w:pPr>
              <w:spacing w:before="0" w:after="0"/>
              <w:ind w:left="0"/>
              <w:rPr>
                <w:sz w:val="18"/>
                <w:szCs w:val="18"/>
              </w:rPr>
            </w:pPr>
            <w:r w:rsidRPr="043F1F4B">
              <w:rPr>
                <w:sz w:val="18"/>
                <w:szCs w:val="18"/>
              </w:rPr>
              <w:t>Luo R1 ja R2 omaksi yhteydeksi erilleen ja helposti erotettavaksi</w:t>
            </w:r>
            <w:r w:rsidR="46850048" w:rsidRPr="043F1F4B">
              <w:rPr>
                <w:sz w:val="18"/>
                <w:szCs w:val="18"/>
              </w:rPr>
              <w:t xml:space="preserve"> 10.10.x-osoitteista</w:t>
            </w:r>
          </w:p>
        </w:tc>
        <w:tc>
          <w:tcPr>
            <w:tcW w:w="2085" w:type="dxa"/>
          </w:tcPr>
          <w:p w14:paraId="09B1B453" w14:textId="28BB3BBC" w:rsidR="5AC73075" w:rsidRDefault="5AC73075" w:rsidP="043F1F4B">
            <w:pPr>
              <w:spacing w:before="0" w:after="0"/>
              <w:ind w:left="0"/>
              <w:rPr>
                <w:sz w:val="18"/>
                <w:szCs w:val="18"/>
              </w:rPr>
            </w:pPr>
            <w:r w:rsidRPr="043F1F4B">
              <w:rPr>
                <w:sz w:val="18"/>
                <w:szCs w:val="18"/>
              </w:rPr>
              <w:t>R1 - R2</w:t>
            </w:r>
          </w:p>
        </w:tc>
      </w:tr>
      <w:tr w:rsidR="043F1F4B" w14:paraId="29030F66" w14:textId="77777777" w:rsidTr="043F1F4B">
        <w:trPr>
          <w:trHeight w:val="300"/>
        </w:trPr>
        <w:tc>
          <w:tcPr>
            <w:tcW w:w="1701" w:type="dxa"/>
          </w:tcPr>
          <w:p w14:paraId="63706C7A" w14:textId="1BDF2EA5" w:rsidR="5AC73075" w:rsidRDefault="5AC73075" w:rsidP="043F1F4B">
            <w:pPr>
              <w:spacing w:before="0" w:after="0"/>
              <w:ind w:left="0"/>
              <w:rPr>
                <w:sz w:val="18"/>
                <w:szCs w:val="18"/>
              </w:rPr>
            </w:pPr>
            <w:r w:rsidRPr="043F1F4B">
              <w:rPr>
                <w:sz w:val="18"/>
                <w:szCs w:val="18"/>
              </w:rPr>
              <w:t>10.255.23.1/30</w:t>
            </w:r>
          </w:p>
        </w:tc>
        <w:tc>
          <w:tcPr>
            <w:tcW w:w="3210" w:type="dxa"/>
          </w:tcPr>
          <w:p w14:paraId="072DF9D1" w14:textId="1A15D58F" w:rsidR="7C05BCFB" w:rsidRDefault="7C05BCFB" w:rsidP="043F1F4B">
            <w:pPr>
              <w:spacing w:before="0" w:after="0"/>
              <w:ind w:left="0"/>
              <w:rPr>
                <w:sz w:val="18"/>
                <w:szCs w:val="18"/>
              </w:rPr>
            </w:pPr>
            <w:r w:rsidRPr="043F1F4B">
              <w:rPr>
                <w:sz w:val="18"/>
                <w:szCs w:val="18"/>
              </w:rPr>
              <w:t>Luo R2 ja R3 omaksi yhteydeksi erilleen ja helposti erotettavaksi 10.10.x-osoitteista</w:t>
            </w:r>
          </w:p>
        </w:tc>
        <w:tc>
          <w:tcPr>
            <w:tcW w:w="2085" w:type="dxa"/>
          </w:tcPr>
          <w:p w14:paraId="64CA11DA" w14:textId="1AA37711" w:rsidR="5AC73075" w:rsidRDefault="5AC73075" w:rsidP="043F1F4B">
            <w:pPr>
              <w:spacing w:before="0" w:after="0"/>
              <w:ind w:left="0"/>
              <w:rPr>
                <w:sz w:val="18"/>
                <w:szCs w:val="18"/>
              </w:rPr>
            </w:pPr>
            <w:r w:rsidRPr="043F1F4B">
              <w:rPr>
                <w:sz w:val="18"/>
                <w:szCs w:val="18"/>
              </w:rPr>
              <w:t>R2 - R3</w:t>
            </w:r>
          </w:p>
        </w:tc>
      </w:tr>
    </w:tbl>
    <w:p w14:paraId="45702702" w14:textId="42C88E05" w:rsidR="043F1F4B" w:rsidRDefault="043F1F4B" w:rsidP="005620FE">
      <w:pPr>
        <w:ind w:left="0"/>
      </w:pPr>
    </w:p>
    <w:p w14:paraId="35300511" w14:textId="33B4F0F0" w:rsidR="62874856" w:rsidRDefault="71DD3931" w:rsidP="043F1F4B">
      <w:pPr>
        <w:spacing w:before="240" w:after="240"/>
      </w:pPr>
      <w:r w:rsidRPr="043F1F4B">
        <w:rPr>
          <w:b/>
          <w:bCs/>
        </w:rPr>
        <w:t>Mitä laitteita kuhunkin verkkoon kuuluu?</w:t>
      </w:r>
      <w:r>
        <w:t xml:space="preserve"> </w:t>
      </w:r>
    </w:p>
    <w:p w14:paraId="5C42CC5D" w14:textId="031CCFE5" w:rsidR="62874856" w:rsidRDefault="71DD3931" w:rsidP="043F1F4B">
      <w:pPr>
        <w:spacing w:before="120" w:after="120"/>
      </w:pPr>
      <w:r>
        <w:t xml:space="preserve">10.10.10.1 verkkoon kuuluu attacker ja client1 </w:t>
      </w:r>
    </w:p>
    <w:p w14:paraId="6A838DF8" w14:textId="615D4CD6" w:rsidR="62874856" w:rsidRDefault="71DD3931" w:rsidP="043F1F4B">
      <w:pPr>
        <w:spacing w:before="120" w:after="120"/>
      </w:pPr>
      <w:r>
        <w:t>10.10.20.1</w:t>
      </w:r>
      <w:r w:rsidR="4CF8DC44">
        <w:t xml:space="preserve"> </w:t>
      </w:r>
      <w:r>
        <w:t xml:space="preserve">verkkoon kuuluu kytkin srv-bp ja serverit web1 ja db1 </w:t>
      </w:r>
    </w:p>
    <w:p w14:paraId="622150E5" w14:textId="57CC02B2" w:rsidR="62874856" w:rsidRDefault="71DD3931" w:rsidP="043F1F4B">
      <w:pPr>
        <w:spacing w:before="120" w:after="120"/>
      </w:pPr>
      <w:r>
        <w:t xml:space="preserve">10.10.30.1 verkkoon kuuluu branch-client </w:t>
      </w:r>
    </w:p>
    <w:p w14:paraId="5C29987C" w14:textId="5303456E" w:rsidR="62874856" w:rsidRDefault="71DD3931" w:rsidP="043F1F4B">
      <w:pPr>
        <w:spacing w:before="240" w:after="240"/>
      </w:pPr>
      <w:r>
        <w:t xml:space="preserve">10.10.99.1 verkkoon kuuluu kytkin mgmt-bp ja managment-palvelimet Prometheus, grafana, zabbix ja ansible </w:t>
      </w:r>
    </w:p>
    <w:p w14:paraId="7178B16C" w14:textId="048E1AA0" w:rsidR="62874856" w:rsidRDefault="71DD3931" w:rsidP="043F1F4B">
      <w:pPr>
        <w:spacing w:before="240" w:after="240"/>
        <w:rPr>
          <w:b/>
          <w:bCs/>
        </w:rPr>
      </w:pPr>
      <w:r w:rsidRPr="043F1F4B">
        <w:rPr>
          <w:b/>
          <w:bCs/>
        </w:rPr>
        <w:t xml:space="preserve">Mikä reititin toimii yhdyskäytävänä? </w:t>
      </w:r>
    </w:p>
    <w:p w14:paraId="099B4BF8" w14:textId="70A77E38" w:rsidR="62874856" w:rsidRDefault="71DD3931" w:rsidP="043F1F4B">
      <w:pPr>
        <w:spacing w:before="240" w:after="240"/>
      </w:pPr>
      <w:r>
        <w:t xml:space="preserve">R2 </w:t>
      </w:r>
    </w:p>
    <w:p w14:paraId="78D5CC6F" w14:textId="3B9A889A" w:rsidR="62874856" w:rsidRDefault="71DD3931" w:rsidP="043F1F4B">
      <w:pPr>
        <w:spacing w:before="240" w:after="240"/>
        <w:rPr>
          <w:b/>
          <w:bCs/>
        </w:rPr>
      </w:pPr>
      <w:r w:rsidRPr="043F1F4B">
        <w:rPr>
          <w:b/>
          <w:bCs/>
        </w:rPr>
        <w:t xml:space="preserve">Mitä tarkoitusta verkko palvelee? </w:t>
      </w:r>
    </w:p>
    <w:p w14:paraId="1D593D3A" w14:textId="7D96FF79" w:rsidR="62874856" w:rsidRDefault="4B87B1AF" w:rsidP="043F1F4B">
      <w:pPr>
        <w:spacing w:before="120" w:after="120"/>
      </w:pPr>
      <w:r>
        <w:t>Toimii s</w:t>
      </w:r>
      <w:r w:rsidR="71DD3931">
        <w:t>uljettu</w:t>
      </w:r>
      <w:r w:rsidR="7C6C455A">
        <w:t>na</w:t>
      </w:r>
      <w:r w:rsidR="71DD3931">
        <w:t xml:space="preserve"> testiympäristö</w:t>
      </w:r>
      <w:r w:rsidR="3AE4C36F">
        <w:t>nä.</w:t>
      </w:r>
    </w:p>
    <w:p w14:paraId="2FCDE107" w14:textId="366DF94C" w:rsidR="62874856" w:rsidRDefault="62874856" w:rsidP="62874856"/>
    <w:p w14:paraId="1F2DC33C" w14:textId="55CD4AD1" w:rsidR="62874856" w:rsidRDefault="62874856" w:rsidP="62874856"/>
    <w:p w14:paraId="4CCDC1DC" w14:textId="69ABD322" w:rsidR="62874856" w:rsidRDefault="62874856" w:rsidP="62874856"/>
    <w:p w14:paraId="448D535B" w14:textId="72DF8800" w:rsidR="474586C4" w:rsidRDefault="474586C4" w:rsidP="00F71D07">
      <w:pPr>
        <w:ind w:left="0"/>
      </w:pPr>
    </w:p>
    <w:p w14:paraId="7AD6B9F2" w14:textId="3E677C09" w:rsidR="002C3157" w:rsidRDefault="155A63A6" w:rsidP="6844BFF0">
      <w:pPr>
        <w:pStyle w:val="Heading1"/>
      </w:pPr>
      <w:bookmarkStart w:id="14" w:name="_Toc1543136768"/>
      <w:r>
        <w:t>Reitityksen analyysi</w:t>
      </w:r>
      <w:bookmarkEnd w:id="14"/>
    </w:p>
    <w:p w14:paraId="216B3626" w14:textId="131E5E4B" w:rsidR="00E9679A" w:rsidRDefault="2098598A" w:rsidP="043F1F4B">
      <w:r>
        <w:t>Reititystä tutkittiin client1-laitteella.</w:t>
      </w:r>
      <w:r w:rsidR="455A8277">
        <w:t xml:space="preserve"> </w:t>
      </w:r>
      <w:r w:rsidR="47EDA5FE">
        <w:t xml:space="preserve">Clientillä suoritettiin ensin komennot ip addr </w:t>
      </w:r>
      <w:r w:rsidR="2B8C8DC2">
        <w:t xml:space="preserve">(kuva 3) </w:t>
      </w:r>
      <w:r w:rsidR="47EDA5FE">
        <w:t>ja ip route</w:t>
      </w:r>
      <w:r w:rsidR="07102A2F">
        <w:t xml:space="preserve"> (kuva 4)</w:t>
      </w:r>
      <w:r w:rsidR="47EDA5FE">
        <w:t xml:space="preserve">. </w:t>
      </w:r>
      <w:r w:rsidR="28722609">
        <w:t>Tämän jälkeen testattiin yhteys pingaamalla</w:t>
      </w:r>
      <w:r w:rsidR="4EA3FA7C">
        <w:t xml:space="preserve"> (kuva 4)</w:t>
      </w:r>
      <w:r w:rsidR="28722609">
        <w:t>.</w:t>
      </w:r>
      <w:r w:rsidR="3B0F2F76">
        <w:t xml:space="preserve"> </w:t>
      </w:r>
      <w:r w:rsidR="1A65B7E7">
        <w:t>Viimeisenä tutkittiin reittiä branch-clientille</w:t>
      </w:r>
      <w:r w:rsidR="3E342254">
        <w:t xml:space="preserve"> (kuva 5).</w:t>
      </w:r>
      <w:r w:rsidR="546127A3">
        <w:t xml:space="preserve"> Yhteys </w:t>
      </w:r>
      <w:r w:rsidR="5D22B2F5">
        <w:t>eri</w:t>
      </w:r>
      <w:r w:rsidR="546127A3">
        <w:t xml:space="preserve"> aliverkkoihin toimi</w:t>
      </w:r>
      <w:r w:rsidR="6C9BF46C">
        <w:t>i</w:t>
      </w:r>
      <w:r w:rsidR="67923A78">
        <w:t xml:space="preserve"> ja testatut kohteet vasta</w:t>
      </w:r>
      <w:r w:rsidR="67D079BF">
        <w:t>avat</w:t>
      </w:r>
      <w:r w:rsidR="67923A78">
        <w:t xml:space="preserve"> ping-kyselyihin. </w:t>
      </w:r>
      <w:r w:rsidR="69021523">
        <w:t>Oletusreitti ohja</w:t>
      </w:r>
      <w:r w:rsidR="2A59695F">
        <w:t>a</w:t>
      </w:r>
      <w:r w:rsidR="69021523">
        <w:t xml:space="preserve"> liikenteen ulos verkkoon 10.10.10.1- osoitteen kautta</w:t>
      </w:r>
      <w:r w:rsidR="5FE7FB61">
        <w:t xml:space="preserve"> eth1-liitännästä. </w:t>
      </w:r>
    </w:p>
    <w:p w14:paraId="1DA77E6C" w14:textId="0658E802" w:rsidR="5FE7FB61" w:rsidRDefault="5FE7FB61">
      <w:r>
        <w:t>Liikenne kulkee päälaitteelta (10.10.10.101) kohteeseen 10.10.</w:t>
      </w:r>
      <w:r w:rsidR="53540026">
        <w:t>30.101 yhteensä neljän hypyn kautta</w:t>
      </w:r>
      <w:r w:rsidR="48BE0EC3">
        <w:t>, joista ensimmäinen on lähtöverkon yhdyskäytävä / ensimmäinen reititin (</w:t>
      </w:r>
      <w:r w:rsidR="5FA6DA12">
        <w:t xml:space="preserve">10.10.10.1), toinen välireititin 1 / runkoverkko </w:t>
      </w:r>
      <w:r w:rsidR="2E9FA243">
        <w:t>(10.255.12.2), kolmas välireititin 2 / kohdeverkkolin</w:t>
      </w:r>
      <w:r w:rsidR="78266B55">
        <w:t xml:space="preserve">kki (10.255.23.2) ja viimeinen </w:t>
      </w:r>
      <w:r w:rsidR="1B372790">
        <w:t>client / server (10.10.30.101).</w:t>
      </w:r>
    </w:p>
    <w:p w14:paraId="1A9900D2" w14:textId="67897946" w:rsidR="6D07C7D3" w:rsidRDefault="03C28B2E">
      <w:r>
        <w:t>Reitille kuuluu yhteensä kolme reititintä</w:t>
      </w:r>
      <w:r w:rsidR="02098201">
        <w:t xml:space="preserve"> ennen kuin ne</w:t>
      </w:r>
      <w:r>
        <w:t xml:space="preserve"> </w:t>
      </w:r>
      <w:r w:rsidR="02098201">
        <w:t>saavuttavat</w:t>
      </w:r>
      <w:r>
        <w:t xml:space="preserve"> </w:t>
      </w:r>
      <w:r w:rsidR="02098201">
        <w:t xml:space="preserve">kohdelaitteen. </w:t>
      </w:r>
      <w:r w:rsidR="6AA41F4A">
        <w:t xml:space="preserve">Gateway-reititin </w:t>
      </w:r>
      <w:r w:rsidR="375D4AC2">
        <w:t xml:space="preserve">(10.10.10.1) </w:t>
      </w:r>
      <w:r w:rsidR="6AA41F4A">
        <w:t>ja kaksi runkoverkon välireititintä</w:t>
      </w:r>
      <w:r w:rsidR="02098201">
        <w:t xml:space="preserve"> </w:t>
      </w:r>
      <w:r w:rsidR="7C8288F4">
        <w:t>(10.255.12.2, 10.255.23.2).</w:t>
      </w:r>
      <w:r w:rsidR="02098201">
        <w:t xml:space="preserve"> </w:t>
      </w:r>
      <w:r>
        <w:t xml:space="preserve">  </w:t>
      </w:r>
    </w:p>
    <w:p w14:paraId="4E75CD25" w14:textId="0CEBF4E4" w:rsidR="00E9679A" w:rsidRDefault="63A28DFB" w:rsidP="00FF4484">
      <w:pPr>
        <w:pStyle w:val="Heading2"/>
      </w:pPr>
      <w:bookmarkStart w:id="15" w:name="_Toc1605520344"/>
      <w:r>
        <w:t>Kuva 3. Ip addr</w:t>
      </w:r>
      <w:bookmarkEnd w:id="15"/>
      <w:r>
        <w:t xml:space="preserve"> </w:t>
      </w:r>
    </w:p>
    <w:p w14:paraId="017B490A" w14:textId="5DB81A63" w:rsidR="00E9679A" w:rsidRDefault="3D2C18F9" w:rsidP="298B8B3F">
      <w:pPr>
        <w:ind w:left="0"/>
      </w:pPr>
      <w:r>
        <w:rPr>
          <w:noProof/>
        </w:rPr>
        <w:drawing>
          <wp:inline distT="0" distB="0" distL="0" distR="0" wp14:anchorId="04DBF162" wp14:editId="6CFA317E">
            <wp:extent cx="5835548" cy="2390775"/>
            <wp:effectExtent l="0" t="0" r="0" b="0"/>
            <wp:docPr id="887992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9244" name="Picture 8879924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548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65B7E7">
        <w:t xml:space="preserve"> </w:t>
      </w:r>
    </w:p>
    <w:p w14:paraId="59749340" w14:textId="03CB3A07" w:rsidR="00E9679A" w:rsidRDefault="00E9679A" w:rsidP="043F1F4B"/>
    <w:p w14:paraId="336DAEF4" w14:textId="33276015" w:rsidR="00E9679A" w:rsidRDefault="07C32A49" w:rsidP="00FF4484">
      <w:pPr>
        <w:pStyle w:val="Heading2"/>
      </w:pPr>
      <w:bookmarkStart w:id="16" w:name="_Toc701438094"/>
      <w:r>
        <w:lastRenderedPageBreak/>
        <w:t>Kuva 4. Ip route ja ping</w:t>
      </w:r>
      <w:bookmarkEnd w:id="16"/>
    </w:p>
    <w:p w14:paraId="7D48A6E7" w14:textId="7A83ACBC" w:rsidR="00E9679A" w:rsidRDefault="49C2E535" w:rsidP="043F1F4B">
      <w:pPr>
        <w:ind w:left="0"/>
      </w:pPr>
      <w:r>
        <w:rPr>
          <w:noProof/>
        </w:rPr>
        <w:drawing>
          <wp:inline distT="0" distB="0" distL="0" distR="0" wp14:anchorId="6FC62743" wp14:editId="57711827">
            <wp:extent cx="5715293" cy="4093548"/>
            <wp:effectExtent l="0" t="0" r="0" b="0"/>
            <wp:docPr id="10418202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20200" name="Picture 104182020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293" cy="409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F0CC" w14:textId="61250FD2" w:rsidR="00ED1236" w:rsidRDefault="7DD21802" w:rsidP="007F0CC0">
      <w:pPr>
        <w:pStyle w:val="Heading2"/>
      </w:pPr>
      <w:bookmarkStart w:id="17" w:name="_Toc1003987534"/>
      <w:r>
        <w:t>Kuva 5. Branc</w:t>
      </w:r>
      <w:r w:rsidR="3B774228">
        <w:t>h</w:t>
      </w:r>
      <w:r>
        <w:t>-client</w:t>
      </w:r>
      <w:bookmarkEnd w:id="17"/>
    </w:p>
    <w:p w14:paraId="13519A87" w14:textId="0539B4B8" w:rsidR="0085137E" w:rsidRDefault="7DD21802" w:rsidP="043F1F4B">
      <w:pPr>
        <w:ind w:left="0"/>
      </w:pPr>
      <w:r>
        <w:rPr>
          <w:noProof/>
        </w:rPr>
        <w:drawing>
          <wp:inline distT="0" distB="0" distL="0" distR="0" wp14:anchorId="6B9E97D1" wp14:editId="74A9133B">
            <wp:extent cx="5743870" cy="1174883"/>
            <wp:effectExtent l="0" t="0" r="0" b="0"/>
            <wp:docPr id="9897467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235" name="Picture 1417023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870" cy="117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61A2" w14:textId="374F2675" w:rsidR="000B0A7E" w:rsidRPr="00784553" w:rsidRDefault="000B0A7E" w:rsidP="000B0A7E"/>
    <w:p w14:paraId="214AE3F8" w14:textId="0A968D4E" w:rsidR="000B0A7E" w:rsidRDefault="000B0A7E" w:rsidP="000B0A7E"/>
    <w:p w14:paraId="59805280" w14:textId="3F44C89E" w:rsidR="00AA0287" w:rsidRPr="00AA0287" w:rsidRDefault="00AA0287" w:rsidP="00AA0287"/>
    <w:p w14:paraId="1C2C3268" w14:textId="0AB07D53" w:rsidR="00784553" w:rsidRDefault="00784553" w:rsidP="0001123D"/>
    <w:p w14:paraId="54292350" w14:textId="004235FC" w:rsidR="19E9CED7" w:rsidRDefault="19E9CED7"/>
    <w:p w14:paraId="2DBC5365" w14:textId="510966E8" w:rsidR="6844BFF0" w:rsidRDefault="6844BFF0"/>
    <w:p w14:paraId="29FC43AB" w14:textId="781375CB" w:rsidR="6844BFF0" w:rsidRDefault="6844BFF0"/>
    <w:p w14:paraId="1FE1609A" w14:textId="3E16B81F" w:rsidR="6844BFF0" w:rsidRDefault="6844BFF0"/>
    <w:p w14:paraId="72B6C31F" w14:textId="6311CD59" w:rsidR="6844BFF0" w:rsidRDefault="6844BFF0"/>
    <w:p w14:paraId="3ED65841" w14:textId="7869D13A" w:rsidR="6844BFF0" w:rsidRDefault="6844BFF0"/>
    <w:p w14:paraId="1952679A" w14:textId="6CFC8C57" w:rsidR="6844BFF0" w:rsidRDefault="6844BFF0"/>
    <w:p w14:paraId="20FE3AF2" w14:textId="2F4A82F1" w:rsidR="6844BFF0" w:rsidRDefault="6844BFF0"/>
    <w:p w14:paraId="25430ADF" w14:textId="0DE963C6" w:rsidR="6844BFF0" w:rsidRDefault="6844BFF0"/>
    <w:p w14:paraId="156B99B9" w14:textId="4CF66CAE" w:rsidR="6844BFF0" w:rsidRDefault="6844BFF0"/>
    <w:p w14:paraId="2C8CDC6D" w14:textId="092625D8" w:rsidR="4F03620E" w:rsidRDefault="155A63A6" w:rsidP="6844BFF0">
      <w:pPr>
        <w:pStyle w:val="Heading1"/>
      </w:pPr>
      <w:bookmarkStart w:id="18" w:name="_Toc658864734"/>
      <w:r>
        <w:t>Yhteenveto</w:t>
      </w:r>
      <w:bookmarkEnd w:id="18"/>
    </w:p>
    <w:p w14:paraId="587DC109" w14:textId="7FD939A9" w:rsidR="7592F6EB" w:rsidRDefault="7592F6EB" w:rsidP="043F1F4B">
      <w:pPr>
        <w:ind w:left="432"/>
      </w:pPr>
      <w:r>
        <w:t>Eniten aikaa kului topologian rakentamiseen ja ympäristön ymmärtämiseen. Laitteet ja yhteydet on luonut toinen henkilö, jot</w:t>
      </w:r>
      <w:r w:rsidR="102F9FCC">
        <w:t xml:space="preserve">en verkkoa pitää oppia ymmärtämään selvittelemällä </w:t>
      </w:r>
      <w:r w:rsidR="0B13CEDE">
        <w:t xml:space="preserve">ja tutkimalla asioita. Jos verkon olisi luonut itse, ymmärtäisi täysin mikä yhteys menee mihinkin, mitkä IP-osoitteet on </w:t>
      </w:r>
      <w:r w:rsidR="00C1E67C">
        <w:t xml:space="preserve">valittu </w:t>
      </w:r>
      <w:r w:rsidR="0B13CEDE">
        <w:t>mistäkin syystä ja niin edespäin.</w:t>
      </w:r>
    </w:p>
    <w:p w14:paraId="42D77629" w14:textId="6DFC2EF2" w:rsidR="4F9999D9" w:rsidRDefault="4F9999D9" w:rsidP="043F1F4B">
      <w:pPr>
        <w:ind w:left="432"/>
      </w:pPr>
      <w:r>
        <w:t xml:space="preserve">Dokumentaatio auttaa havainnollistamaan verkon nopeammin ja ymmärtämään konkreettisesti yhteyksiä ja laitteita. </w:t>
      </w:r>
      <w:r w:rsidR="08D96A9E">
        <w:t xml:space="preserve">Se auttaa myös </w:t>
      </w:r>
      <w:r w:rsidR="70914117">
        <w:t xml:space="preserve">seuraavia </w:t>
      </w:r>
      <w:r w:rsidR="08D96A9E">
        <w:t xml:space="preserve">it-asiantuntijoita, koska verkon kartoittamista ei tarvitse tehdä heti uudestaan, vaan dokumentaatio sille löytyy. </w:t>
      </w:r>
      <w:r w:rsidR="02A47EEB">
        <w:t>O</w:t>
      </w:r>
      <w:r w:rsidR="08D96A9E">
        <w:t>n hyvä välillä</w:t>
      </w:r>
      <w:r w:rsidR="38E83CB7">
        <w:t xml:space="preserve"> kuitenkin</w:t>
      </w:r>
      <w:r w:rsidR="08D96A9E">
        <w:t xml:space="preserve"> tarkistaa, että </w:t>
      </w:r>
      <w:r w:rsidR="30E555F8">
        <w:t xml:space="preserve">dokumentaatio </w:t>
      </w:r>
      <w:r w:rsidR="08D96A9E">
        <w:t>pitää vieläkin paikkaansa</w:t>
      </w:r>
      <w:r w:rsidR="2B147E06">
        <w:t>.</w:t>
      </w:r>
    </w:p>
    <w:p w14:paraId="7DC94F75" w14:textId="772E8717" w:rsidR="007D431C" w:rsidRDefault="47E27B73" w:rsidP="0091710D">
      <w:pPr>
        <w:pStyle w:val="Lhteet-otsikko"/>
        <w:rPr>
          <w:lang w:val="en-US"/>
        </w:rPr>
      </w:pPr>
      <w:bookmarkStart w:id="19" w:name="_Toc626981809"/>
      <w:bookmarkStart w:id="20" w:name="_Toc210129140"/>
      <w:bookmarkStart w:id="21" w:name="_Toc693222387"/>
      <w:bookmarkStart w:id="22" w:name="_Toc1437375608"/>
      <w:bookmarkStart w:id="23" w:name="_Toc964325697"/>
      <w:r w:rsidRPr="043F1F4B">
        <w:rPr>
          <w:lang w:val="en-US"/>
        </w:rPr>
        <w:lastRenderedPageBreak/>
        <w:t>Lähteet</w:t>
      </w:r>
      <w:bookmarkEnd w:id="19"/>
      <w:bookmarkEnd w:id="20"/>
      <w:bookmarkEnd w:id="21"/>
      <w:bookmarkEnd w:id="22"/>
      <w:bookmarkEnd w:id="23"/>
    </w:p>
    <w:p w14:paraId="1B47307F" w14:textId="125CF4E8" w:rsidR="00145939" w:rsidRDefault="00BB1708" w:rsidP="001B710A">
      <w:pPr>
        <w:pStyle w:val="Bibliography"/>
      </w:pPr>
      <w:r w:rsidRPr="00063C96">
        <w:t xml:space="preserve">Järvenpää, T. </w:t>
      </w:r>
      <w:r w:rsidR="00AE4AEA" w:rsidRPr="00063C96">
        <w:t>(2026)</w:t>
      </w:r>
      <w:r w:rsidR="00D40925" w:rsidRPr="00063C96">
        <w:t>. Viikko 1</w:t>
      </w:r>
      <w:r w:rsidR="002B48A7" w:rsidRPr="00063C96">
        <w:t xml:space="preserve"> </w:t>
      </w:r>
      <w:r w:rsidR="00063C96" w:rsidRPr="00063C96">
        <w:t>– Verkon d</w:t>
      </w:r>
      <w:r w:rsidR="00063C96">
        <w:t>okumentointi. Verkonhallinta.</w:t>
      </w:r>
    </w:p>
    <w:p w14:paraId="12B61CE6" w14:textId="0F7E731B" w:rsidR="00855D6C" w:rsidRDefault="00EC02E1" w:rsidP="001B710A">
      <w:pPr>
        <w:pStyle w:val="Bibliography"/>
        <w:ind w:left="0" w:firstLine="0"/>
      </w:pPr>
      <w:hyperlink r:id="rId22" w:history="1">
        <w:r w:rsidRPr="000E435C">
          <w:rPr>
            <w:rStyle w:val="Hyperlink"/>
          </w:rPr>
          <w:t>https://github.com/tjarvenpaa/Verkonhallinta/blob/main/docs/assignments/Week01-documentation.md</w:t>
        </w:r>
      </w:hyperlink>
    </w:p>
    <w:p w14:paraId="69A3AB38" w14:textId="77777777" w:rsidR="001B710A" w:rsidRPr="00A0340A" w:rsidRDefault="001B710A" w:rsidP="001B710A">
      <w:pPr>
        <w:pStyle w:val="Bibliography"/>
        <w:ind w:left="0" w:firstLine="0"/>
      </w:pPr>
    </w:p>
    <w:sectPr w:rsidR="001B710A" w:rsidRPr="00A0340A" w:rsidSect="00161E9D">
      <w:headerReference w:type="default" r:id="rId23"/>
      <w:pgSz w:w="11906" w:h="16838"/>
      <w:pgMar w:top="567" w:right="567" w:bottom="1134" w:left="1134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AF5A4" w14:textId="77777777" w:rsidR="007859E8" w:rsidRPr="00026630" w:rsidRDefault="007859E8" w:rsidP="0091710D">
      <w:r>
        <w:separator/>
      </w:r>
    </w:p>
    <w:p w14:paraId="13EE936F" w14:textId="77777777" w:rsidR="007859E8" w:rsidRDefault="007859E8" w:rsidP="0091710D"/>
    <w:p w14:paraId="429AD0BB" w14:textId="77777777" w:rsidR="007859E8" w:rsidRDefault="007859E8" w:rsidP="0091710D"/>
    <w:p w14:paraId="484673BE" w14:textId="77777777" w:rsidR="007859E8" w:rsidRDefault="007859E8" w:rsidP="0091710D"/>
    <w:p w14:paraId="51D329BF" w14:textId="77777777" w:rsidR="007859E8" w:rsidRDefault="007859E8" w:rsidP="0091710D"/>
  </w:endnote>
  <w:endnote w:type="continuationSeparator" w:id="0">
    <w:p w14:paraId="5DDEB536" w14:textId="77777777" w:rsidR="007859E8" w:rsidRPr="00026630" w:rsidRDefault="007859E8" w:rsidP="0091710D">
      <w:r>
        <w:continuationSeparator/>
      </w:r>
    </w:p>
    <w:p w14:paraId="43DACFE7" w14:textId="77777777" w:rsidR="007859E8" w:rsidRDefault="007859E8" w:rsidP="0091710D"/>
    <w:p w14:paraId="3C66B15A" w14:textId="77777777" w:rsidR="007859E8" w:rsidRDefault="007859E8" w:rsidP="0091710D"/>
    <w:p w14:paraId="4AAE9AC4" w14:textId="77777777" w:rsidR="007859E8" w:rsidRDefault="007859E8" w:rsidP="0091710D"/>
    <w:p w14:paraId="27743F93" w14:textId="77777777" w:rsidR="007859E8" w:rsidRDefault="007859E8" w:rsidP="0091710D"/>
  </w:endnote>
  <w:endnote w:type="continuationNotice" w:id="1">
    <w:p w14:paraId="6F63CD8D" w14:textId="77777777" w:rsidR="007859E8" w:rsidRDefault="007859E8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375E0116" w14:paraId="4F7C98DC" w14:textId="77777777" w:rsidTr="375E0116">
      <w:trPr>
        <w:trHeight w:val="300"/>
      </w:trPr>
      <w:tc>
        <w:tcPr>
          <w:tcW w:w="3400" w:type="dxa"/>
        </w:tcPr>
        <w:p w14:paraId="7C718A54" w14:textId="70C62287" w:rsidR="375E0116" w:rsidRDefault="375E0116" w:rsidP="375E0116">
          <w:pPr>
            <w:pStyle w:val="Header"/>
            <w:ind w:left="-115"/>
            <w:jc w:val="left"/>
          </w:pPr>
        </w:p>
      </w:tc>
      <w:tc>
        <w:tcPr>
          <w:tcW w:w="3400" w:type="dxa"/>
        </w:tcPr>
        <w:p w14:paraId="0736212B" w14:textId="56062468" w:rsidR="375E0116" w:rsidRDefault="375E0116" w:rsidP="375E0116">
          <w:pPr>
            <w:pStyle w:val="Header"/>
            <w:jc w:val="center"/>
          </w:pPr>
        </w:p>
      </w:tc>
      <w:tc>
        <w:tcPr>
          <w:tcW w:w="3400" w:type="dxa"/>
        </w:tcPr>
        <w:p w14:paraId="0A17AE53" w14:textId="79E6540D" w:rsidR="375E0116" w:rsidRDefault="375E0116" w:rsidP="375E0116">
          <w:pPr>
            <w:pStyle w:val="Header"/>
            <w:ind w:right="-115"/>
          </w:pPr>
        </w:p>
      </w:tc>
    </w:tr>
  </w:tbl>
  <w:p w14:paraId="360BCB6C" w14:textId="61CD4B5C" w:rsidR="00D442F2" w:rsidRDefault="00D442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375E0116" w14:paraId="4623FCEE" w14:textId="77777777" w:rsidTr="375E0116">
      <w:trPr>
        <w:trHeight w:val="300"/>
      </w:trPr>
      <w:tc>
        <w:tcPr>
          <w:tcW w:w="3400" w:type="dxa"/>
        </w:tcPr>
        <w:p w14:paraId="38321BFE" w14:textId="02F616FA" w:rsidR="375E0116" w:rsidRDefault="375E0116" w:rsidP="375E0116">
          <w:pPr>
            <w:pStyle w:val="Header"/>
            <w:ind w:left="-115"/>
            <w:jc w:val="left"/>
          </w:pPr>
        </w:p>
      </w:tc>
      <w:tc>
        <w:tcPr>
          <w:tcW w:w="3400" w:type="dxa"/>
        </w:tcPr>
        <w:p w14:paraId="352C0729" w14:textId="5B92C49A" w:rsidR="375E0116" w:rsidRDefault="375E0116" w:rsidP="375E0116">
          <w:pPr>
            <w:pStyle w:val="Header"/>
            <w:jc w:val="center"/>
          </w:pPr>
        </w:p>
      </w:tc>
      <w:tc>
        <w:tcPr>
          <w:tcW w:w="3400" w:type="dxa"/>
        </w:tcPr>
        <w:p w14:paraId="0D336947" w14:textId="7E81C90C" w:rsidR="375E0116" w:rsidRDefault="375E0116" w:rsidP="375E0116">
          <w:pPr>
            <w:pStyle w:val="Header"/>
            <w:ind w:right="-115"/>
          </w:pPr>
        </w:p>
      </w:tc>
    </w:tr>
  </w:tbl>
  <w:p w14:paraId="5B4BC7EB" w14:textId="3B811461" w:rsidR="00D442F2" w:rsidRDefault="00D442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375E0116" w14:paraId="5EE1E06D" w14:textId="77777777" w:rsidTr="375E0116">
      <w:trPr>
        <w:trHeight w:val="300"/>
      </w:trPr>
      <w:tc>
        <w:tcPr>
          <w:tcW w:w="3400" w:type="dxa"/>
        </w:tcPr>
        <w:p w14:paraId="273BD2E6" w14:textId="49237B62" w:rsidR="375E0116" w:rsidRDefault="375E0116" w:rsidP="375E0116">
          <w:pPr>
            <w:pStyle w:val="Header"/>
            <w:ind w:left="-115"/>
            <w:jc w:val="left"/>
          </w:pPr>
        </w:p>
      </w:tc>
      <w:tc>
        <w:tcPr>
          <w:tcW w:w="3400" w:type="dxa"/>
        </w:tcPr>
        <w:p w14:paraId="0D260AEB" w14:textId="45D93AF3" w:rsidR="375E0116" w:rsidRDefault="375E0116" w:rsidP="375E0116">
          <w:pPr>
            <w:pStyle w:val="Header"/>
            <w:jc w:val="center"/>
          </w:pPr>
        </w:p>
      </w:tc>
      <w:tc>
        <w:tcPr>
          <w:tcW w:w="3400" w:type="dxa"/>
        </w:tcPr>
        <w:p w14:paraId="7091B28F" w14:textId="467C9A88" w:rsidR="375E0116" w:rsidRDefault="375E0116" w:rsidP="375E0116">
          <w:pPr>
            <w:pStyle w:val="Header"/>
            <w:ind w:right="-115"/>
          </w:pPr>
        </w:p>
      </w:tc>
    </w:tr>
  </w:tbl>
  <w:p w14:paraId="79C0BDEF" w14:textId="3CEB191A" w:rsidR="00D442F2" w:rsidRDefault="00D442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6BCE0" w14:textId="77777777" w:rsidR="007859E8" w:rsidRPr="00026630" w:rsidRDefault="007859E8" w:rsidP="0091710D">
      <w:r>
        <w:separator/>
      </w:r>
    </w:p>
    <w:p w14:paraId="57D8BF88" w14:textId="77777777" w:rsidR="007859E8" w:rsidRDefault="007859E8" w:rsidP="0091710D"/>
    <w:p w14:paraId="31389C4C" w14:textId="77777777" w:rsidR="007859E8" w:rsidRDefault="007859E8" w:rsidP="0091710D"/>
    <w:p w14:paraId="63D0EBEB" w14:textId="77777777" w:rsidR="007859E8" w:rsidRDefault="007859E8" w:rsidP="0091710D"/>
    <w:p w14:paraId="60F78E2E" w14:textId="77777777" w:rsidR="007859E8" w:rsidRDefault="007859E8" w:rsidP="0091710D"/>
  </w:footnote>
  <w:footnote w:type="continuationSeparator" w:id="0">
    <w:p w14:paraId="3A42F98A" w14:textId="77777777" w:rsidR="007859E8" w:rsidRPr="00026630" w:rsidRDefault="007859E8" w:rsidP="0091710D">
      <w:r>
        <w:continuationSeparator/>
      </w:r>
    </w:p>
    <w:p w14:paraId="366BEDC3" w14:textId="77777777" w:rsidR="007859E8" w:rsidRDefault="007859E8" w:rsidP="0091710D"/>
    <w:p w14:paraId="658D2861" w14:textId="77777777" w:rsidR="007859E8" w:rsidRDefault="007859E8" w:rsidP="0091710D"/>
    <w:p w14:paraId="73530992" w14:textId="77777777" w:rsidR="007859E8" w:rsidRDefault="007859E8" w:rsidP="0091710D"/>
    <w:p w14:paraId="53A31B4D" w14:textId="77777777" w:rsidR="007859E8" w:rsidRDefault="007859E8" w:rsidP="0091710D"/>
  </w:footnote>
  <w:footnote w:type="continuationNotice" w:id="1">
    <w:p w14:paraId="4E45D563" w14:textId="77777777" w:rsidR="007859E8" w:rsidRDefault="007859E8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B0200" w14:textId="77777777" w:rsidR="00863547" w:rsidRDefault="00863547" w:rsidP="00863547">
    <w:pPr>
      <w:pStyle w:val="Kannenyltunniste"/>
    </w:pPr>
    <w:r>
      <w:drawing>
        <wp:inline distT="0" distB="0" distL="0" distR="0" wp14:anchorId="341CB268" wp14:editId="4BF5132D">
          <wp:extent cx="2672861" cy="988695"/>
          <wp:effectExtent l="0" t="0" r="0" b="0"/>
          <wp:docPr id="1141263984" name="Picture 3" descr="Hämeen ammattikorkeakoulun logo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Hämeen ammattikorkeakoulun logo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455" t="2443" r="-51"/>
                  <a:stretch/>
                </pic:blipFill>
                <pic:spPr bwMode="auto">
                  <a:xfrm>
                    <a:off x="0" y="0"/>
                    <a:ext cx="2677473" cy="990401"/>
                  </a:xfrm>
                  <a:prstGeom prst="rect">
                    <a:avLst/>
                  </a:prstGeom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75F14" w14:textId="77777777" w:rsidR="005776A7" w:rsidRDefault="004F37A4" w:rsidP="00CF21A2">
    <w:pPr>
      <w:pStyle w:val="Header"/>
      <w:tabs>
        <w:tab w:val="left" w:pos="7938"/>
      </w:tabs>
      <w:spacing w:after="240"/>
      <w:ind w:left="0"/>
      <w:jc w:val="left"/>
    </w:pPr>
    <w:r w:rsidRPr="004A01CA">
      <w:rPr>
        <w:noProof/>
        <w:lang w:eastAsia="fi-FI"/>
      </w:rPr>
      <w:drawing>
        <wp:inline distT="0" distB="0" distL="0" distR="0" wp14:anchorId="13ED858F" wp14:editId="1A297B1F">
          <wp:extent cx="1461600" cy="514800"/>
          <wp:effectExtent l="0" t="0" r="0" b="0"/>
          <wp:docPr id="300135320" name="Kuva 48739622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uva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36" t="5730" r="1" b="5730"/>
                  <a:stretch/>
                </pic:blipFill>
                <pic:spPr bwMode="auto">
                  <a:xfrm>
                    <a:off x="0" y="0"/>
                    <a:ext cx="1461600" cy="5148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CF21A2">
      <w:tab/>
      <w:t>Tiivistelmä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F268B" w14:textId="16F75D7C" w:rsidR="00863547" w:rsidRDefault="00863547" w:rsidP="004F37A4">
    <w:pPr>
      <w:pStyle w:val="Header"/>
      <w:spacing w:after="240"/>
      <w:ind w:left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2409069"/>
      <w:docPartObj>
        <w:docPartGallery w:val="Page Numbers (Top of Page)"/>
        <w:docPartUnique/>
      </w:docPartObj>
    </w:sdtPr>
    <w:sdtContent>
      <w:p w14:paraId="06B87ED9" w14:textId="77777777" w:rsidR="000F5424" w:rsidRPr="007E3E9E" w:rsidRDefault="000F5424" w:rsidP="000F5424">
        <w:pPr>
          <w:pStyle w:val="Header"/>
        </w:pPr>
        <w:r>
          <w:t xml:space="preserve">Liite x /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6EE6F52A" w14:textId="77777777" w:rsidR="000F5424" w:rsidRPr="000F5424" w:rsidRDefault="000F5424" w:rsidP="000F5424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YI639xLYwnhzl" int2:id="FlFdfwwJ">
      <int2:state int2:value="Rejected" int2:type="spell"/>
    </int2:textHash>
    <int2:textHash int2:hashCode="363O8jKIFnLUkl" int2:id="XHoNibRo">
      <int2:state int2:value="Rejected" int2:type="spell"/>
    </int2:textHash>
    <int2:textHash int2:hashCode="ENc15YHx4lBc1p" int2:id="XyTgmsQx">
      <int2:state int2:value="Rejected" int2:type="spell"/>
    </int2:textHash>
    <int2:textHash int2:hashCode="lcTLNq7hU06mVQ" int2:id="hIKnal6N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D71AE"/>
    <w:multiLevelType w:val="hybridMultilevel"/>
    <w:tmpl w:val="38F22636"/>
    <w:lvl w:ilvl="0" w:tplc="3322EB48">
      <w:start w:val="1"/>
      <w:numFmt w:val="decimal"/>
      <w:pStyle w:val="Luettelokappalenumeroitu"/>
      <w:lvlText w:val="%1."/>
      <w:lvlJc w:val="left"/>
      <w:pPr>
        <w:ind w:left="2163" w:hanging="360"/>
      </w:pPr>
    </w:lvl>
    <w:lvl w:ilvl="1" w:tplc="040B0019">
      <w:start w:val="1"/>
      <w:numFmt w:val="lowerLetter"/>
      <w:lvlText w:val="%2."/>
      <w:lvlJc w:val="left"/>
      <w:pPr>
        <w:ind w:left="2883" w:hanging="360"/>
      </w:pPr>
    </w:lvl>
    <w:lvl w:ilvl="2" w:tplc="040B001B" w:tentative="1">
      <w:start w:val="1"/>
      <w:numFmt w:val="lowerRoman"/>
      <w:lvlText w:val="%3."/>
      <w:lvlJc w:val="right"/>
      <w:pPr>
        <w:ind w:left="3603" w:hanging="180"/>
      </w:pPr>
    </w:lvl>
    <w:lvl w:ilvl="3" w:tplc="040B000F" w:tentative="1">
      <w:start w:val="1"/>
      <w:numFmt w:val="decimal"/>
      <w:lvlText w:val="%4."/>
      <w:lvlJc w:val="left"/>
      <w:pPr>
        <w:ind w:left="4323" w:hanging="360"/>
      </w:pPr>
    </w:lvl>
    <w:lvl w:ilvl="4" w:tplc="040B0019" w:tentative="1">
      <w:start w:val="1"/>
      <w:numFmt w:val="lowerLetter"/>
      <w:lvlText w:val="%5."/>
      <w:lvlJc w:val="left"/>
      <w:pPr>
        <w:ind w:left="5043" w:hanging="360"/>
      </w:pPr>
    </w:lvl>
    <w:lvl w:ilvl="5" w:tplc="040B001B" w:tentative="1">
      <w:start w:val="1"/>
      <w:numFmt w:val="lowerRoman"/>
      <w:lvlText w:val="%6."/>
      <w:lvlJc w:val="right"/>
      <w:pPr>
        <w:ind w:left="5763" w:hanging="180"/>
      </w:pPr>
    </w:lvl>
    <w:lvl w:ilvl="6" w:tplc="040B000F" w:tentative="1">
      <w:start w:val="1"/>
      <w:numFmt w:val="decimal"/>
      <w:lvlText w:val="%7."/>
      <w:lvlJc w:val="left"/>
      <w:pPr>
        <w:ind w:left="6483" w:hanging="360"/>
      </w:pPr>
    </w:lvl>
    <w:lvl w:ilvl="7" w:tplc="040B0019" w:tentative="1">
      <w:start w:val="1"/>
      <w:numFmt w:val="lowerLetter"/>
      <w:lvlText w:val="%8."/>
      <w:lvlJc w:val="left"/>
      <w:pPr>
        <w:ind w:left="7203" w:hanging="360"/>
      </w:pPr>
    </w:lvl>
    <w:lvl w:ilvl="8" w:tplc="040B001B" w:tentative="1">
      <w:start w:val="1"/>
      <w:numFmt w:val="lowerRoman"/>
      <w:lvlText w:val="%9."/>
      <w:lvlJc w:val="right"/>
      <w:pPr>
        <w:ind w:left="7923" w:hanging="180"/>
      </w:pPr>
    </w:lvl>
  </w:abstractNum>
  <w:abstractNum w:abstractNumId="1" w15:restartNumberingAfterBreak="0">
    <w:nsid w:val="1CD722B3"/>
    <w:multiLevelType w:val="hybridMultilevel"/>
    <w:tmpl w:val="7F5699DA"/>
    <w:lvl w:ilvl="0" w:tplc="D1EA9326">
      <w:start w:val="1"/>
      <w:numFmt w:val="bullet"/>
      <w:pStyle w:val="ListParagraph"/>
      <w:lvlText w:val=""/>
      <w:lvlJc w:val="left"/>
      <w:pPr>
        <w:tabs>
          <w:tab w:val="num" w:pos="726"/>
        </w:tabs>
        <w:ind w:left="726" w:hanging="363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2" w15:restartNumberingAfterBreak="0">
    <w:nsid w:val="21D8017C"/>
    <w:multiLevelType w:val="multilevel"/>
    <w:tmpl w:val="BC6AD4D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1F4517A"/>
    <w:multiLevelType w:val="multilevel"/>
    <w:tmpl w:val="040B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D3947CB"/>
    <w:multiLevelType w:val="hybridMultilevel"/>
    <w:tmpl w:val="E7F689E6"/>
    <w:lvl w:ilvl="0" w:tplc="040B0001">
      <w:start w:val="1"/>
      <w:numFmt w:val="bullet"/>
      <w:lvlText w:val=""/>
      <w:lvlJc w:val="left"/>
      <w:pPr>
        <w:tabs>
          <w:tab w:val="num" w:pos="726"/>
        </w:tabs>
        <w:ind w:left="726" w:hanging="363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num w:numId="1" w16cid:durableId="1952590977">
    <w:abstractNumId w:val="2"/>
  </w:num>
  <w:num w:numId="2" w16cid:durableId="1994210159">
    <w:abstractNumId w:val="1"/>
  </w:num>
  <w:num w:numId="3" w16cid:durableId="453330253">
    <w:abstractNumId w:val="0"/>
  </w:num>
  <w:num w:numId="4" w16cid:durableId="890776042">
    <w:abstractNumId w:val="4"/>
  </w:num>
  <w:num w:numId="5" w16cid:durableId="1597861095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attachedTemplate r:id="rId1"/>
  <w:stylePaneFormatFilter w:val="1601" w:allStyles="1" w:customStyles="0" w:latentStyles="0" w:stylesInUse="0" w:headingStyles="0" w:numberingStyles="0" w:tableStyles="0" w:directFormattingOnRuns="0" w:directFormattingOnParagraphs="1" w:directFormattingOnNumbering="1" w:directFormattingOnTables="0" w:clearFormatting="1" w:top3HeadingStyles="0" w:visibleStyles="0" w:alternateStyleNames="0"/>
  <w:stylePaneSortMethod w:val="0000"/>
  <w:defaultTabStop w:val="1304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A0N7I0MjI3N7UwMTVX0lEKTi0uzszPAykwrwUA1k+GxywAAAA="/>
  </w:docVars>
  <w:rsids>
    <w:rsidRoot w:val="00530D0B"/>
    <w:rsid w:val="00000391"/>
    <w:rsid w:val="00001083"/>
    <w:rsid w:val="00001096"/>
    <w:rsid w:val="00001B3C"/>
    <w:rsid w:val="00001CB5"/>
    <w:rsid w:val="00001ED3"/>
    <w:rsid w:val="00001F95"/>
    <w:rsid w:val="000021C0"/>
    <w:rsid w:val="00002FFD"/>
    <w:rsid w:val="00003B1D"/>
    <w:rsid w:val="0000409C"/>
    <w:rsid w:val="00004503"/>
    <w:rsid w:val="00004E88"/>
    <w:rsid w:val="0000506D"/>
    <w:rsid w:val="000055D6"/>
    <w:rsid w:val="000058B2"/>
    <w:rsid w:val="00006095"/>
    <w:rsid w:val="000061AC"/>
    <w:rsid w:val="00006492"/>
    <w:rsid w:val="0000674E"/>
    <w:rsid w:val="00006806"/>
    <w:rsid w:val="00006E80"/>
    <w:rsid w:val="0001087F"/>
    <w:rsid w:val="00010ACB"/>
    <w:rsid w:val="00010B94"/>
    <w:rsid w:val="00011073"/>
    <w:rsid w:val="0001123D"/>
    <w:rsid w:val="00011734"/>
    <w:rsid w:val="00011A63"/>
    <w:rsid w:val="00011BAB"/>
    <w:rsid w:val="00011DB9"/>
    <w:rsid w:val="00011F6C"/>
    <w:rsid w:val="00011FD0"/>
    <w:rsid w:val="00012184"/>
    <w:rsid w:val="00012E51"/>
    <w:rsid w:val="00013676"/>
    <w:rsid w:val="00013814"/>
    <w:rsid w:val="00013C83"/>
    <w:rsid w:val="00014419"/>
    <w:rsid w:val="00014868"/>
    <w:rsid w:val="00014C01"/>
    <w:rsid w:val="00014D4E"/>
    <w:rsid w:val="000154CD"/>
    <w:rsid w:val="0001568A"/>
    <w:rsid w:val="00015AB0"/>
    <w:rsid w:val="00015BF1"/>
    <w:rsid w:val="000161A0"/>
    <w:rsid w:val="000162D8"/>
    <w:rsid w:val="00016BB7"/>
    <w:rsid w:val="000171D3"/>
    <w:rsid w:val="00017255"/>
    <w:rsid w:val="0001755A"/>
    <w:rsid w:val="000178BF"/>
    <w:rsid w:val="00017D55"/>
    <w:rsid w:val="00020192"/>
    <w:rsid w:val="0002084A"/>
    <w:rsid w:val="00021657"/>
    <w:rsid w:val="00022021"/>
    <w:rsid w:val="000220A5"/>
    <w:rsid w:val="00023279"/>
    <w:rsid w:val="00023913"/>
    <w:rsid w:val="000244A9"/>
    <w:rsid w:val="00024CEE"/>
    <w:rsid w:val="0002525D"/>
    <w:rsid w:val="00025A02"/>
    <w:rsid w:val="00025A85"/>
    <w:rsid w:val="00025BF8"/>
    <w:rsid w:val="00025C97"/>
    <w:rsid w:val="00026ADB"/>
    <w:rsid w:val="00027655"/>
    <w:rsid w:val="000276A9"/>
    <w:rsid w:val="00030527"/>
    <w:rsid w:val="00030AA2"/>
    <w:rsid w:val="00030C44"/>
    <w:rsid w:val="00030CCC"/>
    <w:rsid w:val="0003140A"/>
    <w:rsid w:val="00031454"/>
    <w:rsid w:val="000316D7"/>
    <w:rsid w:val="00031812"/>
    <w:rsid w:val="00031BD5"/>
    <w:rsid w:val="00032237"/>
    <w:rsid w:val="00032254"/>
    <w:rsid w:val="000328CE"/>
    <w:rsid w:val="00032AA7"/>
    <w:rsid w:val="00032D17"/>
    <w:rsid w:val="000332EA"/>
    <w:rsid w:val="000333F4"/>
    <w:rsid w:val="00033829"/>
    <w:rsid w:val="00033A14"/>
    <w:rsid w:val="00034199"/>
    <w:rsid w:val="00034460"/>
    <w:rsid w:val="00034A1B"/>
    <w:rsid w:val="0003554D"/>
    <w:rsid w:val="0003563F"/>
    <w:rsid w:val="000356F8"/>
    <w:rsid w:val="00035F83"/>
    <w:rsid w:val="00036502"/>
    <w:rsid w:val="00036982"/>
    <w:rsid w:val="00037066"/>
    <w:rsid w:val="000373FA"/>
    <w:rsid w:val="000400BD"/>
    <w:rsid w:val="0004085F"/>
    <w:rsid w:val="00040FC2"/>
    <w:rsid w:val="00041AFE"/>
    <w:rsid w:val="00041B8F"/>
    <w:rsid w:val="00041D60"/>
    <w:rsid w:val="00041E02"/>
    <w:rsid w:val="0004213C"/>
    <w:rsid w:val="00042948"/>
    <w:rsid w:val="00042B17"/>
    <w:rsid w:val="00042C57"/>
    <w:rsid w:val="00042E5B"/>
    <w:rsid w:val="00042EB5"/>
    <w:rsid w:val="00043435"/>
    <w:rsid w:val="00043524"/>
    <w:rsid w:val="00044F76"/>
    <w:rsid w:val="00045A91"/>
    <w:rsid w:val="00046511"/>
    <w:rsid w:val="00046942"/>
    <w:rsid w:val="0004788E"/>
    <w:rsid w:val="00047FF7"/>
    <w:rsid w:val="00050026"/>
    <w:rsid w:val="0005028C"/>
    <w:rsid w:val="00050E6E"/>
    <w:rsid w:val="00051558"/>
    <w:rsid w:val="000519F8"/>
    <w:rsid w:val="00051E56"/>
    <w:rsid w:val="00052064"/>
    <w:rsid w:val="0005242E"/>
    <w:rsid w:val="00052964"/>
    <w:rsid w:val="00052B35"/>
    <w:rsid w:val="00052D0E"/>
    <w:rsid w:val="00052F12"/>
    <w:rsid w:val="0005363F"/>
    <w:rsid w:val="00053B91"/>
    <w:rsid w:val="00053D62"/>
    <w:rsid w:val="00053EB8"/>
    <w:rsid w:val="00053EBA"/>
    <w:rsid w:val="0005405C"/>
    <w:rsid w:val="00054073"/>
    <w:rsid w:val="00054A2A"/>
    <w:rsid w:val="00054AB5"/>
    <w:rsid w:val="00054E9E"/>
    <w:rsid w:val="00055DF0"/>
    <w:rsid w:val="0005622E"/>
    <w:rsid w:val="00056626"/>
    <w:rsid w:val="0005698A"/>
    <w:rsid w:val="00056A98"/>
    <w:rsid w:val="00056E0B"/>
    <w:rsid w:val="00057B92"/>
    <w:rsid w:val="000600A4"/>
    <w:rsid w:val="00060B9E"/>
    <w:rsid w:val="000610F2"/>
    <w:rsid w:val="00061411"/>
    <w:rsid w:val="00061481"/>
    <w:rsid w:val="0006172C"/>
    <w:rsid w:val="00061D77"/>
    <w:rsid w:val="000621F0"/>
    <w:rsid w:val="00062340"/>
    <w:rsid w:val="000628B9"/>
    <w:rsid w:val="00062D07"/>
    <w:rsid w:val="00062D42"/>
    <w:rsid w:val="0006369B"/>
    <w:rsid w:val="00063C96"/>
    <w:rsid w:val="00063ED6"/>
    <w:rsid w:val="00064034"/>
    <w:rsid w:val="000642C4"/>
    <w:rsid w:val="000647EA"/>
    <w:rsid w:val="00064C43"/>
    <w:rsid w:val="00065A9A"/>
    <w:rsid w:val="00066680"/>
    <w:rsid w:val="00066F93"/>
    <w:rsid w:val="00067091"/>
    <w:rsid w:val="00067C4F"/>
    <w:rsid w:val="00071887"/>
    <w:rsid w:val="00071BCA"/>
    <w:rsid w:val="00071C92"/>
    <w:rsid w:val="0007214D"/>
    <w:rsid w:val="0007243F"/>
    <w:rsid w:val="0007247D"/>
    <w:rsid w:val="000725A3"/>
    <w:rsid w:val="00072AA5"/>
    <w:rsid w:val="00072D61"/>
    <w:rsid w:val="00073043"/>
    <w:rsid w:val="00073234"/>
    <w:rsid w:val="000734AB"/>
    <w:rsid w:val="00073FD9"/>
    <w:rsid w:val="00074222"/>
    <w:rsid w:val="000744A5"/>
    <w:rsid w:val="00074557"/>
    <w:rsid w:val="00074651"/>
    <w:rsid w:val="0007466A"/>
    <w:rsid w:val="00074789"/>
    <w:rsid w:val="00075C7F"/>
    <w:rsid w:val="000764AE"/>
    <w:rsid w:val="00076544"/>
    <w:rsid w:val="00076909"/>
    <w:rsid w:val="00076B87"/>
    <w:rsid w:val="000770AC"/>
    <w:rsid w:val="000771F0"/>
    <w:rsid w:val="0007790B"/>
    <w:rsid w:val="00077A30"/>
    <w:rsid w:val="00077A37"/>
    <w:rsid w:val="00077A73"/>
    <w:rsid w:val="00077C36"/>
    <w:rsid w:val="00080027"/>
    <w:rsid w:val="000802C4"/>
    <w:rsid w:val="000806BD"/>
    <w:rsid w:val="000807D4"/>
    <w:rsid w:val="000807F4"/>
    <w:rsid w:val="0008088D"/>
    <w:rsid w:val="00080DF4"/>
    <w:rsid w:val="00080E36"/>
    <w:rsid w:val="00080F13"/>
    <w:rsid w:val="00081051"/>
    <w:rsid w:val="00081B72"/>
    <w:rsid w:val="00082AC5"/>
    <w:rsid w:val="00082AED"/>
    <w:rsid w:val="00082CC2"/>
    <w:rsid w:val="000831E8"/>
    <w:rsid w:val="000832FA"/>
    <w:rsid w:val="00083ABD"/>
    <w:rsid w:val="00084065"/>
    <w:rsid w:val="00084303"/>
    <w:rsid w:val="000843AB"/>
    <w:rsid w:val="000843F6"/>
    <w:rsid w:val="000845D8"/>
    <w:rsid w:val="000848DE"/>
    <w:rsid w:val="000849ED"/>
    <w:rsid w:val="00084AD9"/>
    <w:rsid w:val="00084D67"/>
    <w:rsid w:val="000853C2"/>
    <w:rsid w:val="000859B0"/>
    <w:rsid w:val="000859D4"/>
    <w:rsid w:val="0008670E"/>
    <w:rsid w:val="00086B8C"/>
    <w:rsid w:val="00087185"/>
    <w:rsid w:val="00090184"/>
    <w:rsid w:val="00090248"/>
    <w:rsid w:val="0009034C"/>
    <w:rsid w:val="0009078A"/>
    <w:rsid w:val="00091112"/>
    <w:rsid w:val="00091287"/>
    <w:rsid w:val="000919F4"/>
    <w:rsid w:val="00091CEF"/>
    <w:rsid w:val="00091EBC"/>
    <w:rsid w:val="00092977"/>
    <w:rsid w:val="00092A7E"/>
    <w:rsid w:val="00092B25"/>
    <w:rsid w:val="0009353B"/>
    <w:rsid w:val="0009386D"/>
    <w:rsid w:val="00093FE0"/>
    <w:rsid w:val="00094610"/>
    <w:rsid w:val="000947E8"/>
    <w:rsid w:val="00094CD2"/>
    <w:rsid w:val="00094D0A"/>
    <w:rsid w:val="00094D1B"/>
    <w:rsid w:val="000953F2"/>
    <w:rsid w:val="00095D12"/>
    <w:rsid w:val="00095FA7"/>
    <w:rsid w:val="000965F1"/>
    <w:rsid w:val="000970B0"/>
    <w:rsid w:val="0009758D"/>
    <w:rsid w:val="000977EF"/>
    <w:rsid w:val="000979D9"/>
    <w:rsid w:val="00097E19"/>
    <w:rsid w:val="000A0314"/>
    <w:rsid w:val="000A0E33"/>
    <w:rsid w:val="000A2674"/>
    <w:rsid w:val="000A2B7D"/>
    <w:rsid w:val="000A2BE6"/>
    <w:rsid w:val="000A2E9E"/>
    <w:rsid w:val="000A2ED6"/>
    <w:rsid w:val="000A3044"/>
    <w:rsid w:val="000A395F"/>
    <w:rsid w:val="000A44EF"/>
    <w:rsid w:val="000A4D74"/>
    <w:rsid w:val="000A501D"/>
    <w:rsid w:val="000A5098"/>
    <w:rsid w:val="000A50D5"/>
    <w:rsid w:val="000A581F"/>
    <w:rsid w:val="000A617B"/>
    <w:rsid w:val="000A65DC"/>
    <w:rsid w:val="000A6A41"/>
    <w:rsid w:val="000A7E2B"/>
    <w:rsid w:val="000B01BF"/>
    <w:rsid w:val="000B05FD"/>
    <w:rsid w:val="000B0A7E"/>
    <w:rsid w:val="000B0D29"/>
    <w:rsid w:val="000B13B0"/>
    <w:rsid w:val="000B1615"/>
    <w:rsid w:val="000B1635"/>
    <w:rsid w:val="000B2EF0"/>
    <w:rsid w:val="000B3FB9"/>
    <w:rsid w:val="000B547F"/>
    <w:rsid w:val="000B59A6"/>
    <w:rsid w:val="000B59D8"/>
    <w:rsid w:val="000B5B09"/>
    <w:rsid w:val="000B5D78"/>
    <w:rsid w:val="000B5ECA"/>
    <w:rsid w:val="000B6271"/>
    <w:rsid w:val="000B6516"/>
    <w:rsid w:val="000B6F4B"/>
    <w:rsid w:val="000B7217"/>
    <w:rsid w:val="000B743C"/>
    <w:rsid w:val="000B7951"/>
    <w:rsid w:val="000B7A8C"/>
    <w:rsid w:val="000B7F23"/>
    <w:rsid w:val="000B7FD5"/>
    <w:rsid w:val="000C0554"/>
    <w:rsid w:val="000C1479"/>
    <w:rsid w:val="000C18CE"/>
    <w:rsid w:val="000C1BD3"/>
    <w:rsid w:val="000C1DC9"/>
    <w:rsid w:val="000C33ED"/>
    <w:rsid w:val="000C3CD5"/>
    <w:rsid w:val="000C4B45"/>
    <w:rsid w:val="000C4C20"/>
    <w:rsid w:val="000C5319"/>
    <w:rsid w:val="000C5921"/>
    <w:rsid w:val="000C5A1D"/>
    <w:rsid w:val="000C6C3F"/>
    <w:rsid w:val="000C6C4F"/>
    <w:rsid w:val="000C733C"/>
    <w:rsid w:val="000C7B4C"/>
    <w:rsid w:val="000C7DD2"/>
    <w:rsid w:val="000C7E09"/>
    <w:rsid w:val="000D00B1"/>
    <w:rsid w:val="000D1CB6"/>
    <w:rsid w:val="000D1EC8"/>
    <w:rsid w:val="000D2245"/>
    <w:rsid w:val="000D224E"/>
    <w:rsid w:val="000D2282"/>
    <w:rsid w:val="000D393E"/>
    <w:rsid w:val="000D3E2D"/>
    <w:rsid w:val="000D449A"/>
    <w:rsid w:val="000D45EA"/>
    <w:rsid w:val="000D4912"/>
    <w:rsid w:val="000D4B96"/>
    <w:rsid w:val="000D4E32"/>
    <w:rsid w:val="000D4EDF"/>
    <w:rsid w:val="000D4F1E"/>
    <w:rsid w:val="000D5E15"/>
    <w:rsid w:val="000D64DA"/>
    <w:rsid w:val="000D76D3"/>
    <w:rsid w:val="000D78E1"/>
    <w:rsid w:val="000D7E07"/>
    <w:rsid w:val="000D7F6C"/>
    <w:rsid w:val="000E0901"/>
    <w:rsid w:val="000E0EF9"/>
    <w:rsid w:val="000E101A"/>
    <w:rsid w:val="000E17A8"/>
    <w:rsid w:val="000E1CF0"/>
    <w:rsid w:val="000E1E3D"/>
    <w:rsid w:val="000E20AB"/>
    <w:rsid w:val="000E20F3"/>
    <w:rsid w:val="000E23E7"/>
    <w:rsid w:val="000E2BF7"/>
    <w:rsid w:val="000E2C0D"/>
    <w:rsid w:val="000E2D06"/>
    <w:rsid w:val="000E31F3"/>
    <w:rsid w:val="000E3CDD"/>
    <w:rsid w:val="000E3D92"/>
    <w:rsid w:val="000E408A"/>
    <w:rsid w:val="000E49F0"/>
    <w:rsid w:val="000E4D7D"/>
    <w:rsid w:val="000E4DFB"/>
    <w:rsid w:val="000E5B70"/>
    <w:rsid w:val="000E5D97"/>
    <w:rsid w:val="000E65C5"/>
    <w:rsid w:val="000E6699"/>
    <w:rsid w:val="000E6770"/>
    <w:rsid w:val="000E6A91"/>
    <w:rsid w:val="000E6AAB"/>
    <w:rsid w:val="000E705D"/>
    <w:rsid w:val="000E7445"/>
    <w:rsid w:val="000E7B93"/>
    <w:rsid w:val="000F01F2"/>
    <w:rsid w:val="000F06C0"/>
    <w:rsid w:val="000F082A"/>
    <w:rsid w:val="000F0DD8"/>
    <w:rsid w:val="000F1305"/>
    <w:rsid w:val="000F18FF"/>
    <w:rsid w:val="000F1A3E"/>
    <w:rsid w:val="000F250D"/>
    <w:rsid w:val="000F272D"/>
    <w:rsid w:val="000F360A"/>
    <w:rsid w:val="000F39AD"/>
    <w:rsid w:val="000F3BF4"/>
    <w:rsid w:val="000F445C"/>
    <w:rsid w:val="000F472E"/>
    <w:rsid w:val="000F4D5F"/>
    <w:rsid w:val="000F4D82"/>
    <w:rsid w:val="000F50ED"/>
    <w:rsid w:val="000F53DD"/>
    <w:rsid w:val="000F5424"/>
    <w:rsid w:val="000F54E7"/>
    <w:rsid w:val="000F5889"/>
    <w:rsid w:val="000F619B"/>
    <w:rsid w:val="000F64EC"/>
    <w:rsid w:val="000F6945"/>
    <w:rsid w:val="000F7740"/>
    <w:rsid w:val="000F7B07"/>
    <w:rsid w:val="000F7D21"/>
    <w:rsid w:val="000F7F86"/>
    <w:rsid w:val="001008D9"/>
    <w:rsid w:val="001018F2"/>
    <w:rsid w:val="00102302"/>
    <w:rsid w:val="00102702"/>
    <w:rsid w:val="00102A45"/>
    <w:rsid w:val="001043C2"/>
    <w:rsid w:val="00104F68"/>
    <w:rsid w:val="0010528D"/>
    <w:rsid w:val="00106873"/>
    <w:rsid w:val="001068A8"/>
    <w:rsid w:val="0010698D"/>
    <w:rsid w:val="0010761E"/>
    <w:rsid w:val="00107B07"/>
    <w:rsid w:val="00107B38"/>
    <w:rsid w:val="00107E83"/>
    <w:rsid w:val="00110161"/>
    <w:rsid w:val="00110912"/>
    <w:rsid w:val="00110B37"/>
    <w:rsid w:val="00110B8D"/>
    <w:rsid w:val="00110BE8"/>
    <w:rsid w:val="0011158A"/>
    <w:rsid w:val="001116D2"/>
    <w:rsid w:val="0011218A"/>
    <w:rsid w:val="00112220"/>
    <w:rsid w:val="001138D3"/>
    <w:rsid w:val="00113C1A"/>
    <w:rsid w:val="00113E10"/>
    <w:rsid w:val="00114043"/>
    <w:rsid w:val="00114367"/>
    <w:rsid w:val="0011491E"/>
    <w:rsid w:val="00115609"/>
    <w:rsid w:val="00115A56"/>
    <w:rsid w:val="00115E8A"/>
    <w:rsid w:val="00116BFF"/>
    <w:rsid w:val="00116CCF"/>
    <w:rsid w:val="001177FF"/>
    <w:rsid w:val="001178B0"/>
    <w:rsid w:val="00120947"/>
    <w:rsid w:val="00120A6B"/>
    <w:rsid w:val="00120BC9"/>
    <w:rsid w:val="00120FBE"/>
    <w:rsid w:val="0012113A"/>
    <w:rsid w:val="00121959"/>
    <w:rsid w:val="00121A21"/>
    <w:rsid w:val="00121BE8"/>
    <w:rsid w:val="00121C36"/>
    <w:rsid w:val="00121EAC"/>
    <w:rsid w:val="00121EFF"/>
    <w:rsid w:val="00122264"/>
    <w:rsid w:val="00122DF4"/>
    <w:rsid w:val="0012433A"/>
    <w:rsid w:val="00124629"/>
    <w:rsid w:val="00124B88"/>
    <w:rsid w:val="00124F16"/>
    <w:rsid w:val="00125E45"/>
    <w:rsid w:val="00126140"/>
    <w:rsid w:val="001268CF"/>
    <w:rsid w:val="00130ACD"/>
    <w:rsid w:val="00130D59"/>
    <w:rsid w:val="001310B1"/>
    <w:rsid w:val="00131E81"/>
    <w:rsid w:val="00132302"/>
    <w:rsid w:val="00132960"/>
    <w:rsid w:val="00132DCC"/>
    <w:rsid w:val="001340C5"/>
    <w:rsid w:val="001343E9"/>
    <w:rsid w:val="00134964"/>
    <w:rsid w:val="00135218"/>
    <w:rsid w:val="00135394"/>
    <w:rsid w:val="001356C3"/>
    <w:rsid w:val="001362FE"/>
    <w:rsid w:val="001363C2"/>
    <w:rsid w:val="001366BF"/>
    <w:rsid w:val="001374D2"/>
    <w:rsid w:val="00137761"/>
    <w:rsid w:val="00137A5E"/>
    <w:rsid w:val="00140D67"/>
    <w:rsid w:val="00140EC5"/>
    <w:rsid w:val="00140F04"/>
    <w:rsid w:val="0014126A"/>
    <w:rsid w:val="0014175A"/>
    <w:rsid w:val="001419C6"/>
    <w:rsid w:val="00141BC2"/>
    <w:rsid w:val="00142305"/>
    <w:rsid w:val="0014268B"/>
    <w:rsid w:val="00142E67"/>
    <w:rsid w:val="00142F05"/>
    <w:rsid w:val="0014325F"/>
    <w:rsid w:val="0014341D"/>
    <w:rsid w:val="00143808"/>
    <w:rsid w:val="00144535"/>
    <w:rsid w:val="00144659"/>
    <w:rsid w:val="0014491B"/>
    <w:rsid w:val="00144C25"/>
    <w:rsid w:val="00144CF5"/>
    <w:rsid w:val="0014549E"/>
    <w:rsid w:val="00145939"/>
    <w:rsid w:val="00145EAC"/>
    <w:rsid w:val="00146423"/>
    <w:rsid w:val="001464A7"/>
    <w:rsid w:val="00146701"/>
    <w:rsid w:val="00146835"/>
    <w:rsid w:val="001468A5"/>
    <w:rsid w:val="00146C14"/>
    <w:rsid w:val="00146CFC"/>
    <w:rsid w:val="001470C3"/>
    <w:rsid w:val="00147409"/>
    <w:rsid w:val="00147ADD"/>
    <w:rsid w:val="00147F55"/>
    <w:rsid w:val="001507C2"/>
    <w:rsid w:val="001516A9"/>
    <w:rsid w:val="001519C4"/>
    <w:rsid w:val="00151C00"/>
    <w:rsid w:val="00151CA2"/>
    <w:rsid w:val="00151DE2"/>
    <w:rsid w:val="00152129"/>
    <w:rsid w:val="0015244F"/>
    <w:rsid w:val="00152564"/>
    <w:rsid w:val="00152866"/>
    <w:rsid w:val="0015297A"/>
    <w:rsid w:val="00152E52"/>
    <w:rsid w:val="0015303F"/>
    <w:rsid w:val="00153128"/>
    <w:rsid w:val="0015334A"/>
    <w:rsid w:val="001535CC"/>
    <w:rsid w:val="0015378A"/>
    <w:rsid w:val="00153DE5"/>
    <w:rsid w:val="00154524"/>
    <w:rsid w:val="00154C00"/>
    <w:rsid w:val="001551B5"/>
    <w:rsid w:val="001551C7"/>
    <w:rsid w:val="00155D0C"/>
    <w:rsid w:val="00155DAA"/>
    <w:rsid w:val="001562A4"/>
    <w:rsid w:val="001575BF"/>
    <w:rsid w:val="0015782F"/>
    <w:rsid w:val="00161715"/>
    <w:rsid w:val="00161759"/>
    <w:rsid w:val="00161D50"/>
    <w:rsid w:val="00161E9D"/>
    <w:rsid w:val="0016250B"/>
    <w:rsid w:val="0016273D"/>
    <w:rsid w:val="00162905"/>
    <w:rsid w:val="00162A51"/>
    <w:rsid w:val="00162D39"/>
    <w:rsid w:val="00163B28"/>
    <w:rsid w:val="001640D9"/>
    <w:rsid w:val="0016439C"/>
    <w:rsid w:val="00164A24"/>
    <w:rsid w:val="00165355"/>
    <w:rsid w:val="00165639"/>
    <w:rsid w:val="00165852"/>
    <w:rsid w:val="00165A82"/>
    <w:rsid w:val="00165ECC"/>
    <w:rsid w:val="00165F80"/>
    <w:rsid w:val="001664FA"/>
    <w:rsid w:val="00166970"/>
    <w:rsid w:val="00166D28"/>
    <w:rsid w:val="00166DF7"/>
    <w:rsid w:val="0016715E"/>
    <w:rsid w:val="001674AA"/>
    <w:rsid w:val="00167AEF"/>
    <w:rsid w:val="00167D39"/>
    <w:rsid w:val="001707C8"/>
    <w:rsid w:val="00171056"/>
    <w:rsid w:val="00171185"/>
    <w:rsid w:val="0017290B"/>
    <w:rsid w:val="00173676"/>
    <w:rsid w:val="00173CF0"/>
    <w:rsid w:val="00174865"/>
    <w:rsid w:val="00174932"/>
    <w:rsid w:val="00175085"/>
    <w:rsid w:val="001756E6"/>
    <w:rsid w:val="00175953"/>
    <w:rsid w:val="00176258"/>
    <w:rsid w:val="001769AC"/>
    <w:rsid w:val="00176B5D"/>
    <w:rsid w:val="00176C3C"/>
    <w:rsid w:val="001770C9"/>
    <w:rsid w:val="001772F6"/>
    <w:rsid w:val="00177C54"/>
    <w:rsid w:val="00181183"/>
    <w:rsid w:val="00181405"/>
    <w:rsid w:val="001816F0"/>
    <w:rsid w:val="0018187F"/>
    <w:rsid w:val="00181F92"/>
    <w:rsid w:val="0018210F"/>
    <w:rsid w:val="0018252E"/>
    <w:rsid w:val="00182583"/>
    <w:rsid w:val="00182870"/>
    <w:rsid w:val="00182C83"/>
    <w:rsid w:val="00182EC0"/>
    <w:rsid w:val="00182FB8"/>
    <w:rsid w:val="00183557"/>
    <w:rsid w:val="0018367A"/>
    <w:rsid w:val="0018393A"/>
    <w:rsid w:val="00183CBD"/>
    <w:rsid w:val="0018486F"/>
    <w:rsid w:val="001849FB"/>
    <w:rsid w:val="001854E2"/>
    <w:rsid w:val="001859D4"/>
    <w:rsid w:val="00185C70"/>
    <w:rsid w:val="001864FF"/>
    <w:rsid w:val="0018652B"/>
    <w:rsid w:val="00187C09"/>
    <w:rsid w:val="00187E53"/>
    <w:rsid w:val="001900DA"/>
    <w:rsid w:val="0019022C"/>
    <w:rsid w:val="0019089E"/>
    <w:rsid w:val="00190D99"/>
    <w:rsid w:val="00191025"/>
    <w:rsid w:val="00191045"/>
    <w:rsid w:val="00191282"/>
    <w:rsid w:val="001913DF"/>
    <w:rsid w:val="0019144E"/>
    <w:rsid w:val="0019189B"/>
    <w:rsid w:val="00192352"/>
    <w:rsid w:val="00192AA9"/>
    <w:rsid w:val="00192E82"/>
    <w:rsid w:val="00192F9E"/>
    <w:rsid w:val="00193944"/>
    <w:rsid w:val="00193951"/>
    <w:rsid w:val="00194772"/>
    <w:rsid w:val="0019507C"/>
    <w:rsid w:val="0019541F"/>
    <w:rsid w:val="00195E30"/>
    <w:rsid w:val="001960FD"/>
    <w:rsid w:val="00196225"/>
    <w:rsid w:val="001965ED"/>
    <w:rsid w:val="00196E1B"/>
    <w:rsid w:val="001972F2"/>
    <w:rsid w:val="001A000D"/>
    <w:rsid w:val="001A0487"/>
    <w:rsid w:val="001A103A"/>
    <w:rsid w:val="001A139A"/>
    <w:rsid w:val="001A1C11"/>
    <w:rsid w:val="001A24B6"/>
    <w:rsid w:val="001A2E0D"/>
    <w:rsid w:val="001A329A"/>
    <w:rsid w:val="001A36DE"/>
    <w:rsid w:val="001A3860"/>
    <w:rsid w:val="001A442F"/>
    <w:rsid w:val="001A474A"/>
    <w:rsid w:val="001A4B8D"/>
    <w:rsid w:val="001A4E31"/>
    <w:rsid w:val="001A4E50"/>
    <w:rsid w:val="001A4EB2"/>
    <w:rsid w:val="001A4FB4"/>
    <w:rsid w:val="001A5184"/>
    <w:rsid w:val="001A526F"/>
    <w:rsid w:val="001A55E7"/>
    <w:rsid w:val="001A5946"/>
    <w:rsid w:val="001A5D67"/>
    <w:rsid w:val="001A5EBE"/>
    <w:rsid w:val="001A638C"/>
    <w:rsid w:val="001A68D4"/>
    <w:rsid w:val="001A772E"/>
    <w:rsid w:val="001A793B"/>
    <w:rsid w:val="001B00ED"/>
    <w:rsid w:val="001B0D45"/>
    <w:rsid w:val="001B0D5D"/>
    <w:rsid w:val="001B20D3"/>
    <w:rsid w:val="001B246E"/>
    <w:rsid w:val="001B2D9C"/>
    <w:rsid w:val="001B3425"/>
    <w:rsid w:val="001B40FF"/>
    <w:rsid w:val="001B4674"/>
    <w:rsid w:val="001B4A44"/>
    <w:rsid w:val="001B4A49"/>
    <w:rsid w:val="001B5D93"/>
    <w:rsid w:val="001B5EA7"/>
    <w:rsid w:val="001B701E"/>
    <w:rsid w:val="001B710A"/>
    <w:rsid w:val="001B71F4"/>
    <w:rsid w:val="001B74FD"/>
    <w:rsid w:val="001B7ABF"/>
    <w:rsid w:val="001B7FEF"/>
    <w:rsid w:val="001B7FF5"/>
    <w:rsid w:val="001C00A8"/>
    <w:rsid w:val="001C03F3"/>
    <w:rsid w:val="001C06DC"/>
    <w:rsid w:val="001C0981"/>
    <w:rsid w:val="001C09A5"/>
    <w:rsid w:val="001C0C82"/>
    <w:rsid w:val="001C22DB"/>
    <w:rsid w:val="001C2D68"/>
    <w:rsid w:val="001C2FAD"/>
    <w:rsid w:val="001C3AB3"/>
    <w:rsid w:val="001C3B50"/>
    <w:rsid w:val="001C4095"/>
    <w:rsid w:val="001C45DD"/>
    <w:rsid w:val="001C46F1"/>
    <w:rsid w:val="001C514C"/>
    <w:rsid w:val="001C53BC"/>
    <w:rsid w:val="001C5AD8"/>
    <w:rsid w:val="001C5B0D"/>
    <w:rsid w:val="001C5B82"/>
    <w:rsid w:val="001C5E89"/>
    <w:rsid w:val="001C600E"/>
    <w:rsid w:val="001C6525"/>
    <w:rsid w:val="001C6560"/>
    <w:rsid w:val="001C6673"/>
    <w:rsid w:val="001C78FB"/>
    <w:rsid w:val="001C7ADB"/>
    <w:rsid w:val="001C7D3E"/>
    <w:rsid w:val="001D043B"/>
    <w:rsid w:val="001D0661"/>
    <w:rsid w:val="001D0AE0"/>
    <w:rsid w:val="001D0D90"/>
    <w:rsid w:val="001D1356"/>
    <w:rsid w:val="001D1938"/>
    <w:rsid w:val="001D1ED0"/>
    <w:rsid w:val="001D20FA"/>
    <w:rsid w:val="001D2F44"/>
    <w:rsid w:val="001D3ACC"/>
    <w:rsid w:val="001D3E7F"/>
    <w:rsid w:val="001D4840"/>
    <w:rsid w:val="001D4B7B"/>
    <w:rsid w:val="001D4ECF"/>
    <w:rsid w:val="001D5662"/>
    <w:rsid w:val="001D5F23"/>
    <w:rsid w:val="001D62F3"/>
    <w:rsid w:val="001D7117"/>
    <w:rsid w:val="001D73A3"/>
    <w:rsid w:val="001D772A"/>
    <w:rsid w:val="001D793F"/>
    <w:rsid w:val="001E0082"/>
    <w:rsid w:val="001E0A46"/>
    <w:rsid w:val="001E0E60"/>
    <w:rsid w:val="001E0F65"/>
    <w:rsid w:val="001E11B7"/>
    <w:rsid w:val="001E1654"/>
    <w:rsid w:val="001E1A73"/>
    <w:rsid w:val="001E20B6"/>
    <w:rsid w:val="001E20D9"/>
    <w:rsid w:val="001E279A"/>
    <w:rsid w:val="001E2BE6"/>
    <w:rsid w:val="001E2BEB"/>
    <w:rsid w:val="001E2E48"/>
    <w:rsid w:val="001E32BE"/>
    <w:rsid w:val="001E3BA8"/>
    <w:rsid w:val="001E3DB0"/>
    <w:rsid w:val="001E45EE"/>
    <w:rsid w:val="001E45EF"/>
    <w:rsid w:val="001E48BE"/>
    <w:rsid w:val="001E4F96"/>
    <w:rsid w:val="001E544D"/>
    <w:rsid w:val="001E5F01"/>
    <w:rsid w:val="001E60C6"/>
    <w:rsid w:val="001E6215"/>
    <w:rsid w:val="001E68DB"/>
    <w:rsid w:val="001E6BA6"/>
    <w:rsid w:val="001E7935"/>
    <w:rsid w:val="001F03FE"/>
    <w:rsid w:val="001F078B"/>
    <w:rsid w:val="001F11B4"/>
    <w:rsid w:val="001F1403"/>
    <w:rsid w:val="001F1642"/>
    <w:rsid w:val="001F1C0B"/>
    <w:rsid w:val="001F1C3B"/>
    <w:rsid w:val="001F3113"/>
    <w:rsid w:val="001F33D1"/>
    <w:rsid w:val="001F4A6D"/>
    <w:rsid w:val="001F4E14"/>
    <w:rsid w:val="001F5EE0"/>
    <w:rsid w:val="001F64C5"/>
    <w:rsid w:val="001F68DB"/>
    <w:rsid w:val="001F6C4A"/>
    <w:rsid w:val="001F6D6E"/>
    <w:rsid w:val="001F7062"/>
    <w:rsid w:val="001F76DA"/>
    <w:rsid w:val="001F7885"/>
    <w:rsid w:val="0020120B"/>
    <w:rsid w:val="00201252"/>
    <w:rsid w:val="0020196E"/>
    <w:rsid w:val="00201A69"/>
    <w:rsid w:val="00201C62"/>
    <w:rsid w:val="00201D9E"/>
    <w:rsid w:val="0020235D"/>
    <w:rsid w:val="002025F7"/>
    <w:rsid w:val="00202834"/>
    <w:rsid w:val="0020292E"/>
    <w:rsid w:val="00202980"/>
    <w:rsid w:val="00203472"/>
    <w:rsid w:val="002045A6"/>
    <w:rsid w:val="002048A1"/>
    <w:rsid w:val="00205D07"/>
    <w:rsid w:val="00205F19"/>
    <w:rsid w:val="00206468"/>
    <w:rsid w:val="002064C5"/>
    <w:rsid w:val="00206557"/>
    <w:rsid w:val="00206C0E"/>
    <w:rsid w:val="00206CDF"/>
    <w:rsid w:val="002071C5"/>
    <w:rsid w:val="002074CF"/>
    <w:rsid w:val="00210D73"/>
    <w:rsid w:val="00210F03"/>
    <w:rsid w:val="0021100D"/>
    <w:rsid w:val="00211096"/>
    <w:rsid w:val="002113E9"/>
    <w:rsid w:val="002116A6"/>
    <w:rsid w:val="00211A5F"/>
    <w:rsid w:val="00211FDF"/>
    <w:rsid w:val="00212100"/>
    <w:rsid w:val="00212897"/>
    <w:rsid w:val="0021376B"/>
    <w:rsid w:val="00213F03"/>
    <w:rsid w:val="002144EC"/>
    <w:rsid w:val="002145E4"/>
    <w:rsid w:val="002145E9"/>
    <w:rsid w:val="00214B0C"/>
    <w:rsid w:val="00214C5B"/>
    <w:rsid w:val="00214DA1"/>
    <w:rsid w:val="00214E29"/>
    <w:rsid w:val="00215573"/>
    <w:rsid w:val="002158AA"/>
    <w:rsid w:val="002158B4"/>
    <w:rsid w:val="00216206"/>
    <w:rsid w:val="002168C0"/>
    <w:rsid w:val="002175E9"/>
    <w:rsid w:val="00217636"/>
    <w:rsid w:val="00217A68"/>
    <w:rsid w:val="00217F95"/>
    <w:rsid w:val="0022067B"/>
    <w:rsid w:val="00220BD9"/>
    <w:rsid w:val="00221420"/>
    <w:rsid w:val="002218FE"/>
    <w:rsid w:val="00221973"/>
    <w:rsid w:val="00221A61"/>
    <w:rsid w:val="00221DA3"/>
    <w:rsid w:val="00221FB2"/>
    <w:rsid w:val="0022212F"/>
    <w:rsid w:val="0022296E"/>
    <w:rsid w:val="00223F6B"/>
    <w:rsid w:val="002241E3"/>
    <w:rsid w:val="002243F0"/>
    <w:rsid w:val="00224B6B"/>
    <w:rsid w:val="00224D20"/>
    <w:rsid w:val="002251C5"/>
    <w:rsid w:val="00225356"/>
    <w:rsid w:val="00225662"/>
    <w:rsid w:val="0022569B"/>
    <w:rsid w:val="0022601D"/>
    <w:rsid w:val="0022603C"/>
    <w:rsid w:val="002260A5"/>
    <w:rsid w:val="002266FC"/>
    <w:rsid w:val="00227570"/>
    <w:rsid w:val="00227766"/>
    <w:rsid w:val="0022778A"/>
    <w:rsid w:val="00227ADE"/>
    <w:rsid w:val="00227C28"/>
    <w:rsid w:val="00227E3F"/>
    <w:rsid w:val="00227EC2"/>
    <w:rsid w:val="00230397"/>
    <w:rsid w:val="00230544"/>
    <w:rsid w:val="002305F0"/>
    <w:rsid w:val="0023079B"/>
    <w:rsid w:val="002307DC"/>
    <w:rsid w:val="00230999"/>
    <w:rsid w:val="0023142F"/>
    <w:rsid w:val="002317B5"/>
    <w:rsid w:val="00231886"/>
    <w:rsid w:val="00231FBA"/>
    <w:rsid w:val="002323BA"/>
    <w:rsid w:val="0023262D"/>
    <w:rsid w:val="00232691"/>
    <w:rsid w:val="00233523"/>
    <w:rsid w:val="00233833"/>
    <w:rsid w:val="00233897"/>
    <w:rsid w:val="00234092"/>
    <w:rsid w:val="00234C55"/>
    <w:rsid w:val="002350FF"/>
    <w:rsid w:val="002354A7"/>
    <w:rsid w:val="00235609"/>
    <w:rsid w:val="002359AF"/>
    <w:rsid w:val="00236593"/>
    <w:rsid w:val="002366A0"/>
    <w:rsid w:val="00236AEA"/>
    <w:rsid w:val="00236B11"/>
    <w:rsid w:val="00236DAE"/>
    <w:rsid w:val="00236E7E"/>
    <w:rsid w:val="002376AC"/>
    <w:rsid w:val="00237894"/>
    <w:rsid w:val="00237FF8"/>
    <w:rsid w:val="002401A1"/>
    <w:rsid w:val="00240497"/>
    <w:rsid w:val="0024148F"/>
    <w:rsid w:val="00241CDC"/>
    <w:rsid w:val="00241E7E"/>
    <w:rsid w:val="0024211A"/>
    <w:rsid w:val="00242D88"/>
    <w:rsid w:val="00243330"/>
    <w:rsid w:val="0024359C"/>
    <w:rsid w:val="002437D5"/>
    <w:rsid w:val="00244528"/>
    <w:rsid w:val="00244531"/>
    <w:rsid w:val="00244840"/>
    <w:rsid w:val="00245089"/>
    <w:rsid w:val="00245215"/>
    <w:rsid w:val="002459C3"/>
    <w:rsid w:val="002459CD"/>
    <w:rsid w:val="00246343"/>
    <w:rsid w:val="00246810"/>
    <w:rsid w:val="002468E3"/>
    <w:rsid w:val="00246C07"/>
    <w:rsid w:val="00246E60"/>
    <w:rsid w:val="00246FB9"/>
    <w:rsid w:val="002473CF"/>
    <w:rsid w:val="0024794B"/>
    <w:rsid w:val="002505C7"/>
    <w:rsid w:val="00250890"/>
    <w:rsid w:val="00250D7E"/>
    <w:rsid w:val="0025118E"/>
    <w:rsid w:val="00251513"/>
    <w:rsid w:val="0025160C"/>
    <w:rsid w:val="002523A0"/>
    <w:rsid w:val="00253474"/>
    <w:rsid w:val="00253754"/>
    <w:rsid w:val="00253DC7"/>
    <w:rsid w:val="00254C15"/>
    <w:rsid w:val="0025514C"/>
    <w:rsid w:val="002558A9"/>
    <w:rsid w:val="00255A14"/>
    <w:rsid w:val="00255D2C"/>
    <w:rsid w:val="0025642A"/>
    <w:rsid w:val="00256AC2"/>
    <w:rsid w:val="00256BDB"/>
    <w:rsid w:val="00256D00"/>
    <w:rsid w:val="00257D81"/>
    <w:rsid w:val="00260056"/>
    <w:rsid w:val="00260B18"/>
    <w:rsid w:val="00260B38"/>
    <w:rsid w:val="00260E8C"/>
    <w:rsid w:val="0026145B"/>
    <w:rsid w:val="00261AAE"/>
    <w:rsid w:val="002622E6"/>
    <w:rsid w:val="00262487"/>
    <w:rsid w:val="00262BF0"/>
    <w:rsid w:val="0026327C"/>
    <w:rsid w:val="0026329D"/>
    <w:rsid w:val="00263620"/>
    <w:rsid w:val="002636A0"/>
    <w:rsid w:val="002637F8"/>
    <w:rsid w:val="00264069"/>
    <w:rsid w:val="0026415A"/>
    <w:rsid w:val="0026457B"/>
    <w:rsid w:val="002648F7"/>
    <w:rsid w:val="00264AC8"/>
    <w:rsid w:val="00264C5F"/>
    <w:rsid w:val="00264CE2"/>
    <w:rsid w:val="00265911"/>
    <w:rsid w:val="00265F1D"/>
    <w:rsid w:val="002661CA"/>
    <w:rsid w:val="0026622D"/>
    <w:rsid w:val="00266730"/>
    <w:rsid w:val="00266CE1"/>
    <w:rsid w:val="0026754C"/>
    <w:rsid w:val="002678A9"/>
    <w:rsid w:val="00267F2A"/>
    <w:rsid w:val="002704BC"/>
    <w:rsid w:val="002704D1"/>
    <w:rsid w:val="00270757"/>
    <w:rsid w:val="00270D3D"/>
    <w:rsid w:val="00270EBC"/>
    <w:rsid w:val="00271D78"/>
    <w:rsid w:val="0027205D"/>
    <w:rsid w:val="0027229E"/>
    <w:rsid w:val="0027274D"/>
    <w:rsid w:val="002732C7"/>
    <w:rsid w:val="00273723"/>
    <w:rsid w:val="002737DE"/>
    <w:rsid w:val="00273FDA"/>
    <w:rsid w:val="002748BB"/>
    <w:rsid w:val="00274A31"/>
    <w:rsid w:val="002752B9"/>
    <w:rsid w:val="00275746"/>
    <w:rsid w:val="0027580B"/>
    <w:rsid w:val="00275A01"/>
    <w:rsid w:val="00275C47"/>
    <w:rsid w:val="00276465"/>
    <w:rsid w:val="0027686D"/>
    <w:rsid w:val="00277388"/>
    <w:rsid w:val="00277597"/>
    <w:rsid w:val="00277D05"/>
    <w:rsid w:val="00280363"/>
    <w:rsid w:val="00280632"/>
    <w:rsid w:val="00280962"/>
    <w:rsid w:val="00280CC1"/>
    <w:rsid w:val="002810BD"/>
    <w:rsid w:val="002825CB"/>
    <w:rsid w:val="002826EF"/>
    <w:rsid w:val="00282C51"/>
    <w:rsid w:val="00282EC9"/>
    <w:rsid w:val="0028322C"/>
    <w:rsid w:val="002835C6"/>
    <w:rsid w:val="00283EBE"/>
    <w:rsid w:val="00284B21"/>
    <w:rsid w:val="00284E81"/>
    <w:rsid w:val="00285293"/>
    <w:rsid w:val="002852A4"/>
    <w:rsid w:val="00285E6D"/>
    <w:rsid w:val="002862B2"/>
    <w:rsid w:val="00286301"/>
    <w:rsid w:val="00286DA6"/>
    <w:rsid w:val="00287052"/>
    <w:rsid w:val="002876BA"/>
    <w:rsid w:val="00287D09"/>
    <w:rsid w:val="00290764"/>
    <w:rsid w:val="002909CE"/>
    <w:rsid w:val="00292457"/>
    <w:rsid w:val="00293045"/>
    <w:rsid w:val="00293108"/>
    <w:rsid w:val="002933E1"/>
    <w:rsid w:val="00293D4A"/>
    <w:rsid w:val="00293F30"/>
    <w:rsid w:val="002946B4"/>
    <w:rsid w:val="00295626"/>
    <w:rsid w:val="00295AF3"/>
    <w:rsid w:val="00295C92"/>
    <w:rsid w:val="00295D4F"/>
    <w:rsid w:val="0029664D"/>
    <w:rsid w:val="00297C92"/>
    <w:rsid w:val="002A00B7"/>
    <w:rsid w:val="002A020D"/>
    <w:rsid w:val="002A07EB"/>
    <w:rsid w:val="002A08AE"/>
    <w:rsid w:val="002A0E8C"/>
    <w:rsid w:val="002A100D"/>
    <w:rsid w:val="002A11C7"/>
    <w:rsid w:val="002A1448"/>
    <w:rsid w:val="002A1D5D"/>
    <w:rsid w:val="002A1EA3"/>
    <w:rsid w:val="002A2018"/>
    <w:rsid w:val="002A222B"/>
    <w:rsid w:val="002A311A"/>
    <w:rsid w:val="002A390B"/>
    <w:rsid w:val="002A4403"/>
    <w:rsid w:val="002A4CCE"/>
    <w:rsid w:val="002A52F1"/>
    <w:rsid w:val="002A537F"/>
    <w:rsid w:val="002A6B3F"/>
    <w:rsid w:val="002A7351"/>
    <w:rsid w:val="002A73B7"/>
    <w:rsid w:val="002B0A9E"/>
    <w:rsid w:val="002B11FF"/>
    <w:rsid w:val="002B32A8"/>
    <w:rsid w:val="002B3338"/>
    <w:rsid w:val="002B3378"/>
    <w:rsid w:val="002B431D"/>
    <w:rsid w:val="002B4670"/>
    <w:rsid w:val="002B486E"/>
    <w:rsid w:val="002B48A7"/>
    <w:rsid w:val="002B48EC"/>
    <w:rsid w:val="002B4E71"/>
    <w:rsid w:val="002B5B4A"/>
    <w:rsid w:val="002B5E17"/>
    <w:rsid w:val="002B604B"/>
    <w:rsid w:val="002B6406"/>
    <w:rsid w:val="002B6623"/>
    <w:rsid w:val="002B6666"/>
    <w:rsid w:val="002B6740"/>
    <w:rsid w:val="002B6BCA"/>
    <w:rsid w:val="002B707A"/>
    <w:rsid w:val="002B747F"/>
    <w:rsid w:val="002B77BA"/>
    <w:rsid w:val="002B78ED"/>
    <w:rsid w:val="002B7CF5"/>
    <w:rsid w:val="002B7E39"/>
    <w:rsid w:val="002C0A2C"/>
    <w:rsid w:val="002C1610"/>
    <w:rsid w:val="002C16A4"/>
    <w:rsid w:val="002C19BB"/>
    <w:rsid w:val="002C1CC4"/>
    <w:rsid w:val="002C246C"/>
    <w:rsid w:val="002C25FC"/>
    <w:rsid w:val="002C3157"/>
    <w:rsid w:val="002C3353"/>
    <w:rsid w:val="002C3917"/>
    <w:rsid w:val="002C394B"/>
    <w:rsid w:val="002C3A8D"/>
    <w:rsid w:val="002C4079"/>
    <w:rsid w:val="002C40C8"/>
    <w:rsid w:val="002C4971"/>
    <w:rsid w:val="002C4D27"/>
    <w:rsid w:val="002C4F87"/>
    <w:rsid w:val="002C5070"/>
    <w:rsid w:val="002C55F7"/>
    <w:rsid w:val="002C59E0"/>
    <w:rsid w:val="002C5DF7"/>
    <w:rsid w:val="002C67DC"/>
    <w:rsid w:val="002C698A"/>
    <w:rsid w:val="002C6B46"/>
    <w:rsid w:val="002C6FB1"/>
    <w:rsid w:val="002C7FD7"/>
    <w:rsid w:val="002D00D6"/>
    <w:rsid w:val="002D0567"/>
    <w:rsid w:val="002D0DB5"/>
    <w:rsid w:val="002D0F70"/>
    <w:rsid w:val="002D1257"/>
    <w:rsid w:val="002D12C7"/>
    <w:rsid w:val="002D2047"/>
    <w:rsid w:val="002D240B"/>
    <w:rsid w:val="002D2410"/>
    <w:rsid w:val="002D2ADD"/>
    <w:rsid w:val="002D363F"/>
    <w:rsid w:val="002D36B2"/>
    <w:rsid w:val="002D3778"/>
    <w:rsid w:val="002D3A37"/>
    <w:rsid w:val="002D42E4"/>
    <w:rsid w:val="002D4664"/>
    <w:rsid w:val="002D4974"/>
    <w:rsid w:val="002D4C91"/>
    <w:rsid w:val="002D5DC7"/>
    <w:rsid w:val="002D67AD"/>
    <w:rsid w:val="002D68D7"/>
    <w:rsid w:val="002D6B1F"/>
    <w:rsid w:val="002E0166"/>
    <w:rsid w:val="002E0286"/>
    <w:rsid w:val="002E04B4"/>
    <w:rsid w:val="002E108C"/>
    <w:rsid w:val="002E1340"/>
    <w:rsid w:val="002E199B"/>
    <w:rsid w:val="002E1E86"/>
    <w:rsid w:val="002E1F47"/>
    <w:rsid w:val="002E2205"/>
    <w:rsid w:val="002E273B"/>
    <w:rsid w:val="002E3302"/>
    <w:rsid w:val="002E492B"/>
    <w:rsid w:val="002E55A3"/>
    <w:rsid w:val="002E5C5C"/>
    <w:rsid w:val="002E5FEF"/>
    <w:rsid w:val="002E62B1"/>
    <w:rsid w:val="002E6ECA"/>
    <w:rsid w:val="002E71FC"/>
    <w:rsid w:val="002E75BD"/>
    <w:rsid w:val="002F04D9"/>
    <w:rsid w:val="002F0BB0"/>
    <w:rsid w:val="002F0F21"/>
    <w:rsid w:val="002F17AB"/>
    <w:rsid w:val="002F1BCC"/>
    <w:rsid w:val="002F1C40"/>
    <w:rsid w:val="002F1C9C"/>
    <w:rsid w:val="002F1CE6"/>
    <w:rsid w:val="002F1F35"/>
    <w:rsid w:val="002F2246"/>
    <w:rsid w:val="002F231C"/>
    <w:rsid w:val="002F2652"/>
    <w:rsid w:val="002F2851"/>
    <w:rsid w:val="002F39CB"/>
    <w:rsid w:val="002F3B0B"/>
    <w:rsid w:val="002F3CD2"/>
    <w:rsid w:val="002F3EFC"/>
    <w:rsid w:val="002F432E"/>
    <w:rsid w:val="002F43DC"/>
    <w:rsid w:val="002F4A49"/>
    <w:rsid w:val="002F5280"/>
    <w:rsid w:val="002F5AF9"/>
    <w:rsid w:val="002F64F5"/>
    <w:rsid w:val="002F6693"/>
    <w:rsid w:val="002F71FF"/>
    <w:rsid w:val="002F73DA"/>
    <w:rsid w:val="003005A7"/>
    <w:rsid w:val="00300FDA"/>
    <w:rsid w:val="00301301"/>
    <w:rsid w:val="003016E3"/>
    <w:rsid w:val="00301950"/>
    <w:rsid w:val="00301A30"/>
    <w:rsid w:val="00301C7A"/>
    <w:rsid w:val="00302088"/>
    <w:rsid w:val="00302941"/>
    <w:rsid w:val="003029CD"/>
    <w:rsid w:val="00302D63"/>
    <w:rsid w:val="003032B8"/>
    <w:rsid w:val="00303CB9"/>
    <w:rsid w:val="00303F19"/>
    <w:rsid w:val="00304179"/>
    <w:rsid w:val="003046DC"/>
    <w:rsid w:val="00304A7E"/>
    <w:rsid w:val="00304D90"/>
    <w:rsid w:val="0030501B"/>
    <w:rsid w:val="00305320"/>
    <w:rsid w:val="00305803"/>
    <w:rsid w:val="00306050"/>
    <w:rsid w:val="003063CE"/>
    <w:rsid w:val="00306B6F"/>
    <w:rsid w:val="00306E42"/>
    <w:rsid w:val="00306E92"/>
    <w:rsid w:val="00307097"/>
    <w:rsid w:val="003079D1"/>
    <w:rsid w:val="00310396"/>
    <w:rsid w:val="00310A1A"/>
    <w:rsid w:val="00311DF1"/>
    <w:rsid w:val="00312CC4"/>
    <w:rsid w:val="00312EC2"/>
    <w:rsid w:val="00313308"/>
    <w:rsid w:val="003133BA"/>
    <w:rsid w:val="00313B22"/>
    <w:rsid w:val="00313D42"/>
    <w:rsid w:val="00313EBD"/>
    <w:rsid w:val="00313EF7"/>
    <w:rsid w:val="00314505"/>
    <w:rsid w:val="00314782"/>
    <w:rsid w:val="003147A9"/>
    <w:rsid w:val="00314DA1"/>
    <w:rsid w:val="00314F53"/>
    <w:rsid w:val="00315655"/>
    <w:rsid w:val="00315AE7"/>
    <w:rsid w:val="00315F12"/>
    <w:rsid w:val="00317CE5"/>
    <w:rsid w:val="003201A0"/>
    <w:rsid w:val="003209F4"/>
    <w:rsid w:val="00320A08"/>
    <w:rsid w:val="00321BA8"/>
    <w:rsid w:val="00322582"/>
    <w:rsid w:val="00322FDB"/>
    <w:rsid w:val="0032311B"/>
    <w:rsid w:val="00323516"/>
    <w:rsid w:val="00323E28"/>
    <w:rsid w:val="00324AC5"/>
    <w:rsid w:val="00325ADB"/>
    <w:rsid w:val="00325BCE"/>
    <w:rsid w:val="00325D0F"/>
    <w:rsid w:val="0032702F"/>
    <w:rsid w:val="00327800"/>
    <w:rsid w:val="00330124"/>
    <w:rsid w:val="00330936"/>
    <w:rsid w:val="00330BE5"/>
    <w:rsid w:val="00330DF3"/>
    <w:rsid w:val="0033139C"/>
    <w:rsid w:val="00331F37"/>
    <w:rsid w:val="00332474"/>
    <w:rsid w:val="003325F9"/>
    <w:rsid w:val="003331DD"/>
    <w:rsid w:val="00333315"/>
    <w:rsid w:val="00333814"/>
    <w:rsid w:val="003342A1"/>
    <w:rsid w:val="00334889"/>
    <w:rsid w:val="00334F07"/>
    <w:rsid w:val="00335239"/>
    <w:rsid w:val="00335860"/>
    <w:rsid w:val="00336C65"/>
    <w:rsid w:val="00336D56"/>
    <w:rsid w:val="00337730"/>
    <w:rsid w:val="0033797F"/>
    <w:rsid w:val="00337D4D"/>
    <w:rsid w:val="003407BB"/>
    <w:rsid w:val="0034098F"/>
    <w:rsid w:val="00340E84"/>
    <w:rsid w:val="0034133D"/>
    <w:rsid w:val="00341B4A"/>
    <w:rsid w:val="00341FF3"/>
    <w:rsid w:val="00343092"/>
    <w:rsid w:val="003433FC"/>
    <w:rsid w:val="00343B79"/>
    <w:rsid w:val="00345062"/>
    <w:rsid w:val="003453A3"/>
    <w:rsid w:val="003456C7"/>
    <w:rsid w:val="00345D1D"/>
    <w:rsid w:val="003463BC"/>
    <w:rsid w:val="00346581"/>
    <w:rsid w:val="003466FF"/>
    <w:rsid w:val="00346798"/>
    <w:rsid w:val="00346829"/>
    <w:rsid w:val="00346C20"/>
    <w:rsid w:val="00347766"/>
    <w:rsid w:val="0034793F"/>
    <w:rsid w:val="00347D2A"/>
    <w:rsid w:val="00347D5F"/>
    <w:rsid w:val="00347E07"/>
    <w:rsid w:val="00350091"/>
    <w:rsid w:val="003501A6"/>
    <w:rsid w:val="0035031C"/>
    <w:rsid w:val="003505AF"/>
    <w:rsid w:val="003505EE"/>
    <w:rsid w:val="0035098D"/>
    <w:rsid w:val="003509AD"/>
    <w:rsid w:val="003516FE"/>
    <w:rsid w:val="00351766"/>
    <w:rsid w:val="00351870"/>
    <w:rsid w:val="00351B73"/>
    <w:rsid w:val="00351F63"/>
    <w:rsid w:val="00352071"/>
    <w:rsid w:val="003529BB"/>
    <w:rsid w:val="00353933"/>
    <w:rsid w:val="00353A32"/>
    <w:rsid w:val="00353B98"/>
    <w:rsid w:val="00353F43"/>
    <w:rsid w:val="00354481"/>
    <w:rsid w:val="003545A9"/>
    <w:rsid w:val="00354849"/>
    <w:rsid w:val="00354C00"/>
    <w:rsid w:val="0035665A"/>
    <w:rsid w:val="0035691F"/>
    <w:rsid w:val="00356C4A"/>
    <w:rsid w:val="003577C9"/>
    <w:rsid w:val="00357DC9"/>
    <w:rsid w:val="00357FD9"/>
    <w:rsid w:val="003605D3"/>
    <w:rsid w:val="00360B8B"/>
    <w:rsid w:val="00360D50"/>
    <w:rsid w:val="003613F7"/>
    <w:rsid w:val="00361939"/>
    <w:rsid w:val="00361F4A"/>
    <w:rsid w:val="0036219E"/>
    <w:rsid w:val="00362485"/>
    <w:rsid w:val="0036360E"/>
    <w:rsid w:val="00363AA0"/>
    <w:rsid w:val="00363ABE"/>
    <w:rsid w:val="00363E21"/>
    <w:rsid w:val="0036413A"/>
    <w:rsid w:val="00364E00"/>
    <w:rsid w:val="003651BA"/>
    <w:rsid w:val="003657DE"/>
    <w:rsid w:val="00365AB2"/>
    <w:rsid w:val="003660D8"/>
    <w:rsid w:val="00366269"/>
    <w:rsid w:val="00366337"/>
    <w:rsid w:val="00366790"/>
    <w:rsid w:val="003667B3"/>
    <w:rsid w:val="003670F7"/>
    <w:rsid w:val="00367690"/>
    <w:rsid w:val="00367AF9"/>
    <w:rsid w:val="0037024A"/>
    <w:rsid w:val="003702E2"/>
    <w:rsid w:val="00370357"/>
    <w:rsid w:val="0037041D"/>
    <w:rsid w:val="00370795"/>
    <w:rsid w:val="00370D6C"/>
    <w:rsid w:val="0037174A"/>
    <w:rsid w:val="00371B86"/>
    <w:rsid w:val="00371C27"/>
    <w:rsid w:val="003721E8"/>
    <w:rsid w:val="00372A85"/>
    <w:rsid w:val="00372FFE"/>
    <w:rsid w:val="00373466"/>
    <w:rsid w:val="00373B0B"/>
    <w:rsid w:val="00373F3D"/>
    <w:rsid w:val="00374996"/>
    <w:rsid w:val="0037499C"/>
    <w:rsid w:val="00374A48"/>
    <w:rsid w:val="003750A6"/>
    <w:rsid w:val="00375380"/>
    <w:rsid w:val="003757E6"/>
    <w:rsid w:val="00375EAD"/>
    <w:rsid w:val="0037643A"/>
    <w:rsid w:val="003766BD"/>
    <w:rsid w:val="003769B2"/>
    <w:rsid w:val="00376B26"/>
    <w:rsid w:val="00377189"/>
    <w:rsid w:val="003779EA"/>
    <w:rsid w:val="00377A20"/>
    <w:rsid w:val="00377EF4"/>
    <w:rsid w:val="00381480"/>
    <w:rsid w:val="0038155A"/>
    <w:rsid w:val="00381966"/>
    <w:rsid w:val="00381A59"/>
    <w:rsid w:val="00382568"/>
    <w:rsid w:val="00382710"/>
    <w:rsid w:val="00382765"/>
    <w:rsid w:val="00382BCA"/>
    <w:rsid w:val="00382D44"/>
    <w:rsid w:val="00382F3D"/>
    <w:rsid w:val="00382F47"/>
    <w:rsid w:val="00383408"/>
    <w:rsid w:val="003842F3"/>
    <w:rsid w:val="003844C4"/>
    <w:rsid w:val="003847A4"/>
    <w:rsid w:val="00384CF7"/>
    <w:rsid w:val="0038590A"/>
    <w:rsid w:val="0038591D"/>
    <w:rsid w:val="00385F52"/>
    <w:rsid w:val="00386FCA"/>
    <w:rsid w:val="00387553"/>
    <w:rsid w:val="003878A9"/>
    <w:rsid w:val="003908EA"/>
    <w:rsid w:val="00390D2C"/>
    <w:rsid w:val="00390F21"/>
    <w:rsid w:val="0039112B"/>
    <w:rsid w:val="0039182A"/>
    <w:rsid w:val="00391A0A"/>
    <w:rsid w:val="00391E90"/>
    <w:rsid w:val="003924C7"/>
    <w:rsid w:val="00392C74"/>
    <w:rsid w:val="003941CE"/>
    <w:rsid w:val="00394385"/>
    <w:rsid w:val="003944B8"/>
    <w:rsid w:val="003949B4"/>
    <w:rsid w:val="00394C1C"/>
    <w:rsid w:val="00394C2F"/>
    <w:rsid w:val="00394D11"/>
    <w:rsid w:val="00394D55"/>
    <w:rsid w:val="0039514E"/>
    <w:rsid w:val="00395286"/>
    <w:rsid w:val="003952DE"/>
    <w:rsid w:val="003955CB"/>
    <w:rsid w:val="003955D6"/>
    <w:rsid w:val="003956D8"/>
    <w:rsid w:val="00395F7A"/>
    <w:rsid w:val="003963D0"/>
    <w:rsid w:val="00396707"/>
    <w:rsid w:val="00396807"/>
    <w:rsid w:val="003968F3"/>
    <w:rsid w:val="00397C6F"/>
    <w:rsid w:val="003A05DA"/>
    <w:rsid w:val="003A09B5"/>
    <w:rsid w:val="003A0A6B"/>
    <w:rsid w:val="003A1A5F"/>
    <w:rsid w:val="003A20CC"/>
    <w:rsid w:val="003A2569"/>
    <w:rsid w:val="003A2854"/>
    <w:rsid w:val="003A2F10"/>
    <w:rsid w:val="003A3884"/>
    <w:rsid w:val="003A38E6"/>
    <w:rsid w:val="003A3CE5"/>
    <w:rsid w:val="003A43F6"/>
    <w:rsid w:val="003A4515"/>
    <w:rsid w:val="003A4B02"/>
    <w:rsid w:val="003A5362"/>
    <w:rsid w:val="003A5632"/>
    <w:rsid w:val="003A57F3"/>
    <w:rsid w:val="003A5BBE"/>
    <w:rsid w:val="003A63E5"/>
    <w:rsid w:val="003A6414"/>
    <w:rsid w:val="003A64F9"/>
    <w:rsid w:val="003A69C1"/>
    <w:rsid w:val="003A6CF3"/>
    <w:rsid w:val="003A6E72"/>
    <w:rsid w:val="003A6FBF"/>
    <w:rsid w:val="003A7162"/>
    <w:rsid w:val="003B04EF"/>
    <w:rsid w:val="003B07C8"/>
    <w:rsid w:val="003B08B8"/>
    <w:rsid w:val="003B1A07"/>
    <w:rsid w:val="003B1A47"/>
    <w:rsid w:val="003B1E32"/>
    <w:rsid w:val="003B1FB2"/>
    <w:rsid w:val="003B210D"/>
    <w:rsid w:val="003B2BB5"/>
    <w:rsid w:val="003B2D36"/>
    <w:rsid w:val="003B2E79"/>
    <w:rsid w:val="003B2EF8"/>
    <w:rsid w:val="003B2F91"/>
    <w:rsid w:val="003B2FDA"/>
    <w:rsid w:val="003B3432"/>
    <w:rsid w:val="003B39A8"/>
    <w:rsid w:val="003B49A9"/>
    <w:rsid w:val="003B4E92"/>
    <w:rsid w:val="003B5009"/>
    <w:rsid w:val="003B55DA"/>
    <w:rsid w:val="003B5A15"/>
    <w:rsid w:val="003B5BA1"/>
    <w:rsid w:val="003B5CD7"/>
    <w:rsid w:val="003B6BBA"/>
    <w:rsid w:val="003B70C1"/>
    <w:rsid w:val="003B73A7"/>
    <w:rsid w:val="003B77B0"/>
    <w:rsid w:val="003B7AD8"/>
    <w:rsid w:val="003B7D72"/>
    <w:rsid w:val="003B7FC0"/>
    <w:rsid w:val="003C0129"/>
    <w:rsid w:val="003C01ED"/>
    <w:rsid w:val="003C0A2D"/>
    <w:rsid w:val="003C0F62"/>
    <w:rsid w:val="003C15C4"/>
    <w:rsid w:val="003C1FAC"/>
    <w:rsid w:val="003C22AD"/>
    <w:rsid w:val="003C2525"/>
    <w:rsid w:val="003C40C1"/>
    <w:rsid w:val="003C42DE"/>
    <w:rsid w:val="003C46D8"/>
    <w:rsid w:val="003C4A42"/>
    <w:rsid w:val="003C5037"/>
    <w:rsid w:val="003C5118"/>
    <w:rsid w:val="003C5608"/>
    <w:rsid w:val="003C5E8E"/>
    <w:rsid w:val="003C6054"/>
    <w:rsid w:val="003C60AC"/>
    <w:rsid w:val="003C6177"/>
    <w:rsid w:val="003C68D4"/>
    <w:rsid w:val="003C6A31"/>
    <w:rsid w:val="003C6B89"/>
    <w:rsid w:val="003C6C1C"/>
    <w:rsid w:val="003C7A9E"/>
    <w:rsid w:val="003C7B7E"/>
    <w:rsid w:val="003D009D"/>
    <w:rsid w:val="003D1C72"/>
    <w:rsid w:val="003D1F58"/>
    <w:rsid w:val="003D1F60"/>
    <w:rsid w:val="003D228D"/>
    <w:rsid w:val="003D2DC8"/>
    <w:rsid w:val="003D2FD8"/>
    <w:rsid w:val="003D354C"/>
    <w:rsid w:val="003D4555"/>
    <w:rsid w:val="003D483F"/>
    <w:rsid w:val="003D4AE6"/>
    <w:rsid w:val="003D5B8C"/>
    <w:rsid w:val="003D6334"/>
    <w:rsid w:val="003D6760"/>
    <w:rsid w:val="003D6B9F"/>
    <w:rsid w:val="003D6F3E"/>
    <w:rsid w:val="003D6F71"/>
    <w:rsid w:val="003D797E"/>
    <w:rsid w:val="003D7A3D"/>
    <w:rsid w:val="003D7E84"/>
    <w:rsid w:val="003E0386"/>
    <w:rsid w:val="003E0D13"/>
    <w:rsid w:val="003E0E6F"/>
    <w:rsid w:val="003E12A3"/>
    <w:rsid w:val="003E1673"/>
    <w:rsid w:val="003E1C85"/>
    <w:rsid w:val="003E1E07"/>
    <w:rsid w:val="003E2331"/>
    <w:rsid w:val="003E2F7E"/>
    <w:rsid w:val="003E30C7"/>
    <w:rsid w:val="003E363D"/>
    <w:rsid w:val="003E381D"/>
    <w:rsid w:val="003E468B"/>
    <w:rsid w:val="003E4F4F"/>
    <w:rsid w:val="003E4F74"/>
    <w:rsid w:val="003E572A"/>
    <w:rsid w:val="003E582C"/>
    <w:rsid w:val="003E5E28"/>
    <w:rsid w:val="003E66F6"/>
    <w:rsid w:val="003E6F67"/>
    <w:rsid w:val="003E7982"/>
    <w:rsid w:val="003F0056"/>
    <w:rsid w:val="003F0825"/>
    <w:rsid w:val="003F1E9A"/>
    <w:rsid w:val="003F2B84"/>
    <w:rsid w:val="003F3014"/>
    <w:rsid w:val="003F3674"/>
    <w:rsid w:val="003F3D18"/>
    <w:rsid w:val="003F42D6"/>
    <w:rsid w:val="003F43F6"/>
    <w:rsid w:val="003F4627"/>
    <w:rsid w:val="003F4C98"/>
    <w:rsid w:val="003F5AE0"/>
    <w:rsid w:val="003F5EFD"/>
    <w:rsid w:val="003F64E4"/>
    <w:rsid w:val="003F7964"/>
    <w:rsid w:val="003F797B"/>
    <w:rsid w:val="003F7EDC"/>
    <w:rsid w:val="003F7FE4"/>
    <w:rsid w:val="004005E3"/>
    <w:rsid w:val="004013A7"/>
    <w:rsid w:val="00401407"/>
    <w:rsid w:val="00401AF5"/>
    <w:rsid w:val="00401EC7"/>
    <w:rsid w:val="004020CB"/>
    <w:rsid w:val="004020D8"/>
    <w:rsid w:val="004029D0"/>
    <w:rsid w:val="0040303F"/>
    <w:rsid w:val="00403202"/>
    <w:rsid w:val="004032EC"/>
    <w:rsid w:val="0040371F"/>
    <w:rsid w:val="0040429C"/>
    <w:rsid w:val="0040443B"/>
    <w:rsid w:val="00404B3A"/>
    <w:rsid w:val="00404E4C"/>
    <w:rsid w:val="00405394"/>
    <w:rsid w:val="00405F05"/>
    <w:rsid w:val="00406367"/>
    <w:rsid w:val="004078D6"/>
    <w:rsid w:val="004104CC"/>
    <w:rsid w:val="004106AE"/>
    <w:rsid w:val="00410D65"/>
    <w:rsid w:val="0041167C"/>
    <w:rsid w:val="00411A7F"/>
    <w:rsid w:val="00412112"/>
    <w:rsid w:val="00412A24"/>
    <w:rsid w:val="00412F88"/>
    <w:rsid w:val="00412FC7"/>
    <w:rsid w:val="004132A7"/>
    <w:rsid w:val="0041350C"/>
    <w:rsid w:val="00414185"/>
    <w:rsid w:val="00414565"/>
    <w:rsid w:val="004149A0"/>
    <w:rsid w:val="00414A79"/>
    <w:rsid w:val="00414A8E"/>
    <w:rsid w:val="00415000"/>
    <w:rsid w:val="00415197"/>
    <w:rsid w:val="00415646"/>
    <w:rsid w:val="004158CC"/>
    <w:rsid w:val="004159DA"/>
    <w:rsid w:val="00415F09"/>
    <w:rsid w:val="00415F5A"/>
    <w:rsid w:val="00416354"/>
    <w:rsid w:val="00416868"/>
    <w:rsid w:val="0041689B"/>
    <w:rsid w:val="00416A2B"/>
    <w:rsid w:val="00416A8B"/>
    <w:rsid w:val="00416FF9"/>
    <w:rsid w:val="00417192"/>
    <w:rsid w:val="00417924"/>
    <w:rsid w:val="004201AB"/>
    <w:rsid w:val="004209E4"/>
    <w:rsid w:val="00420E4A"/>
    <w:rsid w:val="004211A9"/>
    <w:rsid w:val="004211B0"/>
    <w:rsid w:val="00421335"/>
    <w:rsid w:val="0042155D"/>
    <w:rsid w:val="00421988"/>
    <w:rsid w:val="0042207E"/>
    <w:rsid w:val="004229AB"/>
    <w:rsid w:val="00422BD5"/>
    <w:rsid w:val="00422F34"/>
    <w:rsid w:val="004234AC"/>
    <w:rsid w:val="00423ABA"/>
    <w:rsid w:val="00423BC2"/>
    <w:rsid w:val="0042421E"/>
    <w:rsid w:val="0042430B"/>
    <w:rsid w:val="00424E96"/>
    <w:rsid w:val="0042578C"/>
    <w:rsid w:val="00426DFE"/>
    <w:rsid w:val="0042718A"/>
    <w:rsid w:val="00427426"/>
    <w:rsid w:val="00427737"/>
    <w:rsid w:val="004278C1"/>
    <w:rsid w:val="00427CAF"/>
    <w:rsid w:val="00427FF7"/>
    <w:rsid w:val="004301D1"/>
    <w:rsid w:val="004302C7"/>
    <w:rsid w:val="0043085E"/>
    <w:rsid w:val="00430B21"/>
    <w:rsid w:val="00430D91"/>
    <w:rsid w:val="004319DB"/>
    <w:rsid w:val="00431C6D"/>
    <w:rsid w:val="0043238F"/>
    <w:rsid w:val="00432566"/>
    <w:rsid w:val="00432A3A"/>
    <w:rsid w:val="00433155"/>
    <w:rsid w:val="0043324E"/>
    <w:rsid w:val="00433395"/>
    <w:rsid w:val="00433AF0"/>
    <w:rsid w:val="00433CE4"/>
    <w:rsid w:val="0043439E"/>
    <w:rsid w:val="00434E02"/>
    <w:rsid w:val="00434F83"/>
    <w:rsid w:val="00435024"/>
    <w:rsid w:val="004350EE"/>
    <w:rsid w:val="00435755"/>
    <w:rsid w:val="0043652F"/>
    <w:rsid w:val="00436C3A"/>
    <w:rsid w:val="00436F3C"/>
    <w:rsid w:val="004374BD"/>
    <w:rsid w:val="004376BE"/>
    <w:rsid w:val="00437B9B"/>
    <w:rsid w:val="00437D4B"/>
    <w:rsid w:val="00440D99"/>
    <w:rsid w:val="00442179"/>
    <w:rsid w:val="00442359"/>
    <w:rsid w:val="00442468"/>
    <w:rsid w:val="00442794"/>
    <w:rsid w:val="00442C67"/>
    <w:rsid w:val="0044447B"/>
    <w:rsid w:val="00444B3E"/>
    <w:rsid w:val="00445F2F"/>
    <w:rsid w:val="004465A6"/>
    <w:rsid w:val="00446BD1"/>
    <w:rsid w:val="00446E26"/>
    <w:rsid w:val="00446F3A"/>
    <w:rsid w:val="00447249"/>
    <w:rsid w:val="0044734B"/>
    <w:rsid w:val="004476EE"/>
    <w:rsid w:val="0044790F"/>
    <w:rsid w:val="00447DDB"/>
    <w:rsid w:val="00447E59"/>
    <w:rsid w:val="00450058"/>
    <w:rsid w:val="004502CF"/>
    <w:rsid w:val="00450394"/>
    <w:rsid w:val="00450579"/>
    <w:rsid w:val="004505B4"/>
    <w:rsid w:val="00450DD5"/>
    <w:rsid w:val="004510C6"/>
    <w:rsid w:val="00451635"/>
    <w:rsid w:val="00451B9E"/>
    <w:rsid w:val="0045258F"/>
    <w:rsid w:val="00452F51"/>
    <w:rsid w:val="00452FB3"/>
    <w:rsid w:val="004532EE"/>
    <w:rsid w:val="00453328"/>
    <w:rsid w:val="00453373"/>
    <w:rsid w:val="004537A5"/>
    <w:rsid w:val="00453D82"/>
    <w:rsid w:val="00453E1D"/>
    <w:rsid w:val="0045434A"/>
    <w:rsid w:val="00454A82"/>
    <w:rsid w:val="00454B3A"/>
    <w:rsid w:val="00454F03"/>
    <w:rsid w:val="00455238"/>
    <w:rsid w:val="00455FD0"/>
    <w:rsid w:val="004569DD"/>
    <w:rsid w:val="00456FC6"/>
    <w:rsid w:val="00456FC7"/>
    <w:rsid w:val="004570DF"/>
    <w:rsid w:val="004575BA"/>
    <w:rsid w:val="004578F6"/>
    <w:rsid w:val="00457DED"/>
    <w:rsid w:val="00460399"/>
    <w:rsid w:val="00460A7F"/>
    <w:rsid w:val="004611DC"/>
    <w:rsid w:val="00461555"/>
    <w:rsid w:val="00461648"/>
    <w:rsid w:val="00461AF4"/>
    <w:rsid w:val="00461BCD"/>
    <w:rsid w:val="00461E8E"/>
    <w:rsid w:val="00463324"/>
    <w:rsid w:val="00463865"/>
    <w:rsid w:val="00463CBD"/>
    <w:rsid w:val="00463D9F"/>
    <w:rsid w:val="004640D7"/>
    <w:rsid w:val="00464602"/>
    <w:rsid w:val="0046469E"/>
    <w:rsid w:val="00464866"/>
    <w:rsid w:val="0046490C"/>
    <w:rsid w:val="00464AF8"/>
    <w:rsid w:val="00465599"/>
    <w:rsid w:val="00465BB7"/>
    <w:rsid w:val="00465D0B"/>
    <w:rsid w:val="00465DA1"/>
    <w:rsid w:val="0046746F"/>
    <w:rsid w:val="00467763"/>
    <w:rsid w:val="00467D54"/>
    <w:rsid w:val="00470227"/>
    <w:rsid w:val="00470436"/>
    <w:rsid w:val="00470663"/>
    <w:rsid w:val="00470DDA"/>
    <w:rsid w:val="00471042"/>
    <w:rsid w:val="00471289"/>
    <w:rsid w:val="004727E2"/>
    <w:rsid w:val="00472BE2"/>
    <w:rsid w:val="00472C8E"/>
    <w:rsid w:val="00472FF6"/>
    <w:rsid w:val="004730F8"/>
    <w:rsid w:val="00473986"/>
    <w:rsid w:val="00473CE1"/>
    <w:rsid w:val="00473EBD"/>
    <w:rsid w:val="00474427"/>
    <w:rsid w:val="004745A8"/>
    <w:rsid w:val="00474C94"/>
    <w:rsid w:val="00474DAC"/>
    <w:rsid w:val="00474F5A"/>
    <w:rsid w:val="00476A5E"/>
    <w:rsid w:val="00476DF2"/>
    <w:rsid w:val="0047713C"/>
    <w:rsid w:val="004771A5"/>
    <w:rsid w:val="004776D4"/>
    <w:rsid w:val="00477838"/>
    <w:rsid w:val="00477A69"/>
    <w:rsid w:val="00480425"/>
    <w:rsid w:val="00480426"/>
    <w:rsid w:val="00480A82"/>
    <w:rsid w:val="00480E7D"/>
    <w:rsid w:val="00481092"/>
    <w:rsid w:val="00481547"/>
    <w:rsid w:val="004815E3"/>
    <w:rsid w:val="004816D8"/>
    <w:rsid w:val="00481E2A"/>
    <w:rsid w:val="00481F20"/>
    <w:rsid w:val="004821E8"/>
    <w:rsid w:val="00482384"/>
    <w:rsid w:val="00482EA4"/>
    <w:rsid w:val="004831AA"/>
    <w:rsid w:val="004833C0"/>
    <w:rsid w:val="004836E7"/>
    <w:rsid w:val="00483BD5"/>
    <w:rsid w:val="00483CB6"/>
    <w:rsid w:val="00484EFB"/>
    <w:rsid w:val="004857D3"/>
    <w:rsid w:val="00485BCA"/>
    <w:rsid w:val="00485C8B"/>
    <w:rsid w:val="00485FA8"/>
    <w:rsid w:val="00485FF8"/>
    <w:rsid w:val="00486053"/>
    <w:rsid w:val="00486E1C"/>
    <w:rsid w:val="00486F61"/>
    <w:rsid w:val="00487856"/>
    <w:rsid w:val="004878BB"/>
    <w:rsid w:val="00487BF5"/>
    <w:rsid w:val="00487E9F"/>
    <w:rsid w:val="0049069F"/>
    <w:rsid w:val="00490F97"/>
    <w:rsid w:val="00491330"/>
    <w:rsid w:val="00491338"/>
    <w:rsid w:val="00491589"/>
    <w:rsid w:val="0049191B"/>
    <w:rsid w:val="00491BFF"/>
    <w:rsid w:val="00492003"/>
    <w:rsid w:val="004920D0"/>
    <w:rsid w:val="00492F0B"/>
    <w:rsid w:val="00493163"/>
    <w:rsid w:val="00493654"/>
    <w:rsid w:val="00493E2E"/>
    <w:rsid w:val="00493EB8"/>
    <w:rsid w:val="00493F63"/>
    <w:rsid w:val="00494417"/>
    <w:rsid w:val="004945FE"/>
    <w:rsid w:val="004946E2"/>
    <w:rsid w:val="00494CFC"/>
    <w:rsid w:val="00494F5C"/>
    <w:rsid w:val="00494FDA"/>
    <w:rsid w:val="0049553B"/>
    <w:rsid w:val="00496139"/>
    <w:rsid w:val="0049654C"/>
    <w:rsid w:val="004966B2"/>
    <w:rsid w:val="00496935"/>
    <w:rsid w:val="00496C07"/>
    <w:rsid w:val="00496C44"/>
    <w:rsid w:val="00496F60"/>
    <w:rsid w:val="00497FED"/>
    <w:rsid w:val="004A01CA"/>
    <w:rsid w:val="004A02BB"/>
    <w:rsid w:val="004A1003"/>
    <w:rsid w:val="004A2DFC"/>
    <w:rsid w:val="004A319B"/>
    <w:rsid w:val="004A33DE"/>
    <w:rsid w:val="004A3456"/>
    <w:rsid w:val="004A42A2"/>
    <w:rsid w:val="004A44D4"/>
    <w:rsid w:val="004A48F7"/>
    <w:rsid w:val="004A4A02"/>
    <w:rsid w:val="004A4AEF"/>
    <w:rsid w:val="004A4EE9"/>
    <w:rsid w:val="004A5E39"/>
    <w:rsid w:val="004A7C1A"/>
    <w:rsid w:val="004A7E88"/>
    <w:rsid w:val="004B034A"/>
    <w:rsid w:val="004B09B2"/>
    <w:rsid w:val="004B0B27"/>
    <w:rsid w:val="004B17C4"/>
    <w:rsid w:val="004B277B"/>
    <w:rsid w:val="004B2BD4"/>
    <w:rsid w:val="004B3594"/>
    <w:rsid w:val="004B35A5"/>
    <w:rsid w:val="004B36EE"/>
    <w:rsid w:val="004B3775"/>
    <w:rsid w:val="004B382F"/>
    <w:rsid w:val="004B3A06"/>
    <w:rsid w:val="004B3C2B"/>
    <w:rsid w:val="004B549A"/>
    <w:rsid w:val="004B5616"/>
    <w:rsid w:val="004B5771"/>
    <w:rsid w:val="004B6082"/>
    <w:rsid w:val="004B6594"/>
    <w:rsid w:val="004B672A"/>
    <w:rsid w:val="004B6804"/>
    <w:rsid w:val="004B7088"/>
    <w:rsid w:val="004B7386"/>
    <w:rsid w:val="004B7C13"/>
    <w:rsid w:val="004C1378"/>
    <w:rsid w:val="004C1964"/>
    <w:rsid w:val="004C28BA"/>
    <w:rsid w:val="004C3296"/>
    <w:rsid w:val="004C3A33"/>
    <w:rsid w:val="004C405F"/>
    <w:rsid w:val="004C4502"/>
    <w:rsid w:val="004C4584"/>
    <w:rsid w:val="004C4B78"/>
    <w:rsid w:val="004C507D"/>
    <w:rsid w:val="004C522E"/>
    <w:rsid w:val="004C539D"/>
    <w:rsid w:val="004C6732"/>
    <w:rsid w:val="004C6F92"/>
    <w:rsid w:val="004C7569"/>
    <w:rsid w:val="004C7C3C"/>
    <w:rsid w:val="004D03C5"/>
    <w:rsid w:val="004D06F1"/>
    <w:rsid w:val="004D0804"/>
    <w:rsid w:val="004D0D98"/>
    <w:rsid w:val="004D1FC5"/>
    <w:rsid w:val="004D221F"/>
    <w:rsid w:val="004D24D7"/>
    <w:rsid w:val="004D2574"/>
    <w:rsid w:val="004D28A6"/>
    <w:rsid w:val="004D375C"/>
    <w:rsid w:val="004D3891"/>
    <w:rsid w:val="004D3BCF"/>
    <w:rsid w:val="004D3C9F"/>
    <w:rsid w:val="004D46BE"/>
    <w:rsid w:val="004D4B7A"/>
    <w:rsid w:val="004D4FF3"/>
    <w:rsid w:val="004D51AC"/>
    <w:rsid w:val="004D5248"/>
    <w:rsid w:val="004D5B06"/>
    <w:rsid w:val="004D612A"/>
    <w:rsid w:val="004D6A0D"/>
    <w:rsid w:val="004D6B54"/>
    <w:rsid w:val="004D6D08"/>
    <w:rsid w:val="004D6D55"/>
    <w:rsid w:val="004D7F72"/>
    <w:rsid w:val="004E04E5"/>
    <w:rsid w:val="004E0B78"/>
    <w:rsid w:val="004E17B3"/>
    <w:rsid w:val="004E2126"/>
    <w:rsid w:val="004E2DDB"/>
    <w:rsid w:val="004E3467"/>
    <w:rsid w:val="004E3D29"/>
    <w:rsid w:val="004E3FBF"/>
    <w:rsid w:val="004E45EB"/>
    <w:rsid w:val="004E489A"/>
    <w:rsid w:val="004E5F80"/>
    <w:rsid w:val="004E605E"/>
    <w:rsid w:val="004E6A7C"/>
    <w:rsid w:val="004E6AF3"/>
    <w:rsid w:val="004E6CD5"/>
    <w:rsid w:val="004E754B"/>
    <w:rsid w:val="004E7CD4"/>
    <w:rsid w:val="004F01B5"/>
    <w:rsid w:val="004F096F"/>
    <w:rsid w:val="004F0F15"/>
    <w:rsid w:val="004F1354"/>
    <w:rsid w:val="004F24ED"/>
    <w:rsid w:val="004F284A"/>
    <w:rsid w:val="004F3464"/>
    <w:rsid w:val="004F37A4"/>
    <w:rsid w:val="004F3A9B"/>
    <w:rsid w:val="004F494F"/>
    <w:rsid w:val="004F6709"/>
    <w:rsid w:val="004F7301"/>
    <w:rsid w:val="004F78A8"/>
    <w:rsid w:val="0050006D"/>
    <w:rsid w:val="0050025C"/>
    <w:rsid w:val="00500DC8"/>
    <w:rsid w:val="00501167"/>
    <w:rsid w:val="00502F17"/>
    <w:rsid w:val="005034DC"/>
    <w:rsid w:val="00503B84"/>
    <w:rsid w:val="00503C3B"/>
    <w:rsid w:val="00503C9E"/>
    <w:rsid w:val="00503E37"/>
    <w:rsid w:val="00504029"/>
    <w:rsid w:val="00504134"/>
    <w:rsid w:val="0050421A"/>
    <w:rsid w:val="0050426E"/>
    <w:rsid w:val="005049CE"/>
    <w:rsid w:val="00504E5D"/>
    <w:rsid w:val="00505816"/>
    <w:rsid w:val="00505AC2"/>
    <w:rsid w:val="00505AFE"/>
    <w:rsid w:val="00505B76"/>
    <w:rsid w:val="00505F93"/>
    <w:rsid w:val="00506562"/>
    <w:rsid w:val="005067EF"/>
    <w:rsid w:val="00506A0E"/>
    <w:rsid w:val="00506B8F"/>
    <w:rsid w:val="005071AD"/>
    <w:rsid w:val="00507CC4"/>
    <w:rsid w:val="00510295"/>
    <w:rsid w:val="00510436"/>
    <w:rsid w:val="005107BC"/>
    <w:rsid w:val="005107D9"/>
    <w:rsid w:val="00510863"/>
    <w:rsid w:val="00511169"/>
    <w:rsid w:val="00511742"/>
    <w:rsid w:val="00512269"/>
    <w:rsid w:val="005122E8"/>
    <w:rsid w:val="0051288B"/>
    <w:rsid w:val="00512FDE"/>
    <w:rsid w:val="005132EC"/>
    <w:rsid w:val="0051344B"/>
    <w:rsid w:val="00513508"/>
    <w:rsid w:val="005140C3"/>
    <w:rsid w:val="00515359"/>
    <w:rsid w:val="00515A6A"/>
    <w:rsid w:val="005164AA"/>
    <w:rsid w:val="0051659C"/>
    <w:rsid w:val="00516BF9"/>
    <w:rsid w:val="00517237"/>
    <w:rsid w:val="0051748A"/>
    <w:rsid w:val="005177A7"/>
    <w:rsid w:val="00517FA7"/>
    <w:rsid w:val="005201B4"/>
    <w:rsid w:val="00520328"/>
    <w:rsid w:val="0052057C"/>
    <w:rsid w:val="00521846"/>
    <w:rsid w:val="00521EC1"/>
    <w:rsid w:val="005221F9"/>
    <w:rsid w:val="00522588"/>
    <w:rsid w:val="00523025"/>
    <w:rsid w:val="00523621"/>
    <w:rsid w:val="00523871"/>
    <w:rsid w:val="00524778"/>
    <w:rsid w:val="00524A20"/>
    <w:rsid w:val="00525340"/>
    <w:rsid w:val="00525C88"/>
    <w:rsid w:val="00525CDA"/>
    <w:rsid w:val="00525E46"/>
    <w:rsid w:val="005265AF"/>
    <w:rsid w:val="00526925"/>
    <w:rsid w:val="00526CD9"/>
    <w:rsid w:val="00526DFD"/>
    <w:rsid w:val="0052739E"/>
    <w:rsid w:val="00527B19"/>
    <w:rsid w:val="00527E75"/>
    <w:rsid w:val="0053066E"/>
    <w:rsid w:val="00530B3A"/>
    <w:rsid w:val="00530CFA"/>
    <w:rsid w:val="00530D0B"/>
    <w:rsid w:val="00530F9C"/>
    <w:rsid w:val="00531358"/>
    <w:rsid w:val="00531C47"/>
    <w:rsid w:val="00531D9E"/>
    <w:rsid w:val="005326A1"/>
    <w:rsid w:val="00532A45"/>
    <w:rsid w:val="005335A0"/>
    <w:rsid w:val="00533811"/>
    <w:rsid w:val="005338C2"/>
    <w:rsid w:val="00533CB4"/>
    <w:rsid w:val="00533D46"/>
    <w:rsid w:val="00533D98"/>
    <w:rsid w:val="00533E39"/>
    <w:rsid w:val="00533FC7"/>
    <w:rsid w:val="005341F6"/>
    <w:rsid w:val="0053498E"/>
    <w:rsid w:val="00534AE4"/>
    <w:rsid w:val="005351F2"/>
    <w:rsid w:val="0053592F"/>
    <w:rsid w:val="00536646"/>
    <w:rsid w:val="00536950"/>
    <w:rsid w:val="00536C4E"/>
    <w:rsid w:val="00537307"/>
    <w:rsid w:val="00537686"/>
    <w:rsid w:val="00537909"/>
    <w:rsid w:val="00537F2B"/>
    <w:rsid w:val="00540446"/>
    <w:rsid w:val="0054149A"/>
    <w:rsid w:val="0054171A"/>
    <w:rsid w:val="00541941"/>
    <w:rsid w:val="00541C92"/>
    <w:rsid w:val="00541FA1"/>
    <w:rsid w:val="00542853"/>
    <w:rsid w:val="00542B32"/>
    <w:rsid w:val="00542C02"/>
    <w:rsid w:val="00542D6F"/>
    <w:rsid w:val="00543320"/>
    <w:rsid w:val="00543342"/>
    <w:rsid w:val="0054340B"/>
    <w:rsid w:val="0054386C"/>
    <w:rsid w:val="00544261"/>
    <w:rsid w:val="00544F60"/>
    <w:rsid w:val="005450D3"/>
    <w:rsid w:val="00545120"/>
    <w:rsid w:val="005462CD"/>
    <w:rsid w:val="00546585"/>
    <w:rsid w:val="00547978"/>
    <w:rsid w:val="00547B79"/>
    <w:rsid w:val="005502EB"/>
    <w:rsid w:val="00550332"/>
    <w:rsid w:val="00551208"/>
    <w:rsid w:val="00551822"/>
    <w:rsid w:val="00551DD6"/>
    <w:rsid w:val="005524BD"/>
    <w:rsid w:val="005525CF"/>
    <w:rsid w:val="00552CFF"/>
    <w:rsid w:val="00553896"/>
    <w:rsid w:val="0055392E"/>
    <w:rsid w:val="00553CB5"/>
    <w:rsid w:val="00553CC3"/>
    <w:rsid w:val="005544B9"/>
    <w:rsid w:val="00554766"/>
    <w:rsid w:val="00554D78"/>
    <w:rsid w:val="00554E38"/>
    <w:rsid w:val="0055571B"/>
    <w:rsid w:val="00555C51"/>
    <w:rsid w:val="005569EA"/>
    <w:rsid w:val="005572C4"/>
    <w:rsid w:val="0055791A"/>
    <w:rsid w:val="00557A30"/>
    <w:rsid w:val="005600C7"/>
    <w:rsid w:val="0056016D"/>
    <w:rsid w:val="0056056A"/>
    <w:rsid w:val="0056116D"/>
    <w:rsid w:val="00561294"/>
    <w:rsid w:val="00562092"/>
    <w:rsid w:val="005620FE"/>
    <w:rsid w:val="005622D6"/>
    <w:rsid w:val="00562460"/>
    <w:rsid w:val="0056278E"/>
    <w:rsid w:val="00562B29"/>
    <w:rsid w:val="005630BF"/>
    <w:rsid w:val="00563392"/>
    <w:rsid w:val="0056374E"/>
    <w:rsid w:val="005638B4"/>
    <w:rsid w:val="00563E61"/>
    <w:rsid w:val="00564459"/>
    <w:rsid w:val="005649F8"/>
    <w:rsid w:val="00564A58"/>
    <w:rsid w:val="00564EC8"/>
    <w:rsid w:val="0056513E"/>
    <w:rsid w:val="005653BD"/>
    <w:rsid w:val="0056565F"/>
    <w:rsid w:val="00565C26"/>
    <w:rsid w:val="005667DF"/>
    <w:rsid w:val="00566BB0"/>
    <w:rsid w:val="00567256"/>
    <w:rsid w:val="0056785B"/>
    <w:rsid w:val="0057007B"/>
    <w:rsid w:val="00570564"/>
    <w:rsid w:val="00570BFE"/>
    <w:rsid w:val="00570F3F"/>
    <w:rsid w:val="005711C3"/>
    <w:rsid w:val="005711E4"/>
    <w:rsid w:val="005716E2"/>
    <w:rsid w:val="00571724"/>
    <w:rsid w:val="005719E0"/>
    <w:rsid w:val="00572169"/>
    <w:rsid w:val="00572288"/>
    <w:rsid w:val="005731D7"/>
    <w:rsid w:val="005735AD"/>
    <w:rsid w:val="00573DD3"/>
    <w:rsid w:val="00573EEB"/>
    <w:rsid w:val="0057417F"/>
    <w:rsid w:val="0057464C"/>
    <w:rsid w:val="00575842"/>
    <w:rsid w:val="005758B6"/>
    <w:rsid w:val="00575F72"/>
    <w:rsid w:val="005768CF"/>
    <w:rsid w:val="005775AF"/>
    <w:rsid w:val="005776A7"/>
    <w:rsid w:val="00577B5D"/>
    <w:rsid w:val="0058010B"/>
    <w:rsid w:val="0058012F"/>
    <w:rsid w:val="00580359"/>
    <w:rsid w:val="00580BA4"/>
    <w:rsid w:val="00580E2A"/>
    <w:rsid w:val="00581842"/>
    <w:rsid w:val="00581940"/>
    <w:rsid w:val="00582361"/>
    <w:rsid w:val="0058252B"/>
    <w:rsid w:val="00582786"/>
    <w:rsid w:val="00582C52"/>
    <w:rsid w:val="00582F35"/>
    <w:rsid w:val="005837D2"/>
    <w:rsid w:val="00583B76"/>
    <w:rsid w:val="00583BFB"/>
    <w:rsid w:val="005840C3"/>
    <w:rsid w:val="00584A10"/>
    <w:rsid w:val="005851F5"/>
    <w:rsid w:val="00585A1B"/>
    <w:rsid w:val="00585CA1"/>
    <w:rsid w:val="005863CE"/>
    <w:rsid w:val="005870E7"/>
    <w:rsid w:val="005871F1"/>
    <w:rsid w:val="00587249"/>
    <w:rsid w:val="00587285"/>
    <w:rsid w:val="00587546"/>
    <w:rsid w:val="0058754C"/>
    <w:rsid w:val="00587AB1"/>
    <w:rsid w:val="00590994"/>
    <w:rsid w:val="0059099C"/>
    <w:rsid w:val="00590AF1"/>
    <w:rsid w:val="00590BB7"/>
    <w:rsid w:val="005914F8"/>
    <w:rsid w:val="0059266B"/>
    <w:rsid w:val="00592C70"/>
    <w:rsid w:val="005930E1"/>
    <w:rsid w:val="005936F0"/>
    <w:rsid w:val="0059393D"/>
    <w:rsid w:val="00594064"/>
    <w:rsid w:val="005942B9"/>
    <w:rsid w:val="005945D3"/>
    <w:rsid w:val="00594CF0"/>
    <w:rsid w:val="00594DD0"/>
    <w:rsid w:val="005950DE"/>
    <w:rsid w:val="0059512A"/>
    <w:rsid w:val="00595ECF"/>
    <w:rsid w:val="00595EDF"/>
    <w:rsid w:val="005961CC"/>
    <w:rsid w:val="00596691"/>
    <w:rsid w:val="0059722F"/>
    <w:rsid w:val="00597D6A"/>
    <w:rsid w:val="005A01F4"/>
    <w:rsid w:val="005A0315"/>
    <w:rsid w:val="005A04F4"/>
    <w:rsid w:val="005A05A1"/>
    <w:rsid w:val="005A05E5"/>
    <w:rsid w:val="005A0C05"/>
    <w:rsid w:val="005A0C3A"/>
    <w:rsid w:val="005A0EA8"/>
    <w:rsid w:val="005A15D2"/>
    <w:rsid w:val="005A1A04"/>
    <w:rsid w:val="005A209C"/>
    <w:rsid w:val="005A219E"/>
    <w:rsid w:val="005A2E97"/>
    <w:rsid w:val="005A390B"/>
    <w:rsid w:val="005A3B12"/>
    <w:rsid w:val="005A42D5"/>
    <w:rsid w:val="005A47E9"/>
    <w:rsid w:val="005A486F"/>
    <w:rsid w:val="005A52C2"/>
    <w:rsid w:val="005A5524"/>
    <w:rsid w:val="005A5795"/>
    <w:rsid w:val="005A7901"/>
    <w:rsid w:val="005A7D03"/>
    <w:rsid w:val="005B03F6"/>
    <w:rsid w:val="005B0523"/>
    <w:rsid w:val="005B06F4"/>
    <w:rsid w:val="005B0E37"/>
    <w:rsid w:val="005B1391"/>
    <w:rsid w:val="005B13C5"/>
    <w:rsid w:val="005B1430"/>
    <w:rsid w:val="005B1838"/>
    <w:rsid w:val="005B25D2"/>
    <w:rsid w:val="005B2829"/>
    <w:rsid w:val="005B2B41"/>
    <w:rsid w:val="005B2C06"/>
    <w:rsid w:val="005B33DF"/>
    <w:rsid w:val="005B341B"/>
    <w:rsid w:val="005B3431"/>
    <w:rsid w:val="005B367C"/>
    <w:rsid w:val="005B3FF1"/>
    <w:rsid w:val="005B419C"/>
    <w:rsid w:val="005B438C"/>
    <w:rsid w:val="005B4687"/>
    <w:rsid w:val="005B4997"/>
    <w:rsid w:val="005B4ABA"/>
    <w:rsid w:val="005B5DB2"/>
    <w:rsid w:val="005B5E27"/>
    <w:rsid w:val="005B5F2A"/>
    <w:rsid w:val="005B6843"/>
    <w:rsid w:val="005B69DE"/>
    <w:rsid w:val="005B6A9D"/>
    <w:rsid w:val="005B72D0"/>
    <w:rsid w:val="005B7F8A"/>
    <w:rsid w:val="005C0816"/>
    <w:rsid w:val="005C1B07"/>
    <w:rsid w:val="005C20C3"/>
    <w:rsid w:val="005C2E28"/>
    <w:rsid w:val="005C3F18"/>
    <w:rsid w:val="005C4D85"/>
    <w:rsid w:val="005C5604"/>
    <w:rsid w:val="005C5A1D"/>
    <w:rsid w:val="005C63E4"/>
    <w:rsid w:val="005C6577"/>
    <w:rsid w:val="005C6721"/>
    <w:rsid w:val="005C68EE"/>
    <w:rsid w:val="005C6A8A"/>
    <w:rsid w:val="005C6E6C"/>
    <w:rsid w:val="005C70FF"/>
    <w:rsid w:val="005C736C"/>
    <w:rsid w:val="005D0501"/>
    <w:rsid w:val="005D1491"/>
    <w:rsid w:val="005D14E4"/>
    <w:rsid w:val="005D171D"/>
    <w:rsid w:val="005D19E9"/>
    <w:rsid w:val="005D1BD4"/>
    <w:rsid w:val="005D1EF6"/>
    <w:rsid w:val="005D20FF"/>
    <w:rsid w:val="005D2525"/>
    <w:rsid w:val="005D2727"/>
    <w:rsid w:val="005D2C76"/>
    <w:rsid w:val="005D4433"/>
    <w:rsid w:val="005D46F8"/>
    <w:rsid w:val="005D488D"/>
    <w:rsid w:val="005D51C1"/>
    <w:rsid w:val="005D5BED"/>
    <w:rsid w:val="005D5F4B"/>
    <w:rsid w:val="005D6D6B"/>
    <w:rsid w:val="005D73DD"/>
    <w:rsid w:val="005D7D9A"/>
    <w:rsid w:val="005D7F07"/>
    <w:rsid w:val="005E0401"/>
    <w:rsid w:val="005E1766"/>
    <w:rsid w:val="005E17A8"/>
    <w:rsid w:val="005E1E40"/>
    <w:rsid w:val="005E2840"/>
    <w:rsid w:val="005E2E32"/>
    <w:rsid w:val="005E2E6B"/>
    <w:rsid w:val="005E2F4F"/>
    <w:rsid w:val="005E3181"/>
    <w:rsid w:val="005E3291"/>
    <w:rsid w:val="005E373C"/>
    <w:rsid w:val="005E3BD1"/>
    <w:rsid w:val="005E3C0F"/>
    <w:rsid w:val="005E5271"/>
    <w:rsid w:val="005E65D7"/>
    <w:rsid w:val="005E6B08"/>
    <w:rsid w:val="005E7592"/>
    <w:rsid w:val="005F09B1"/>
    <w:rsid w:val="005F11B9"/>
    <w:rsid w:val="005F140F"/>
    <w:rsid w:val="005F197C"/>
    <w:rsid w:val="005F1D01"/>
    <w:rsid w:val="005F1DF6"/>
    <w:rsid w:val="005F2154"/>
    <w:rsid w:val="005F2284"/>
    <w:rsid w:val="005F24FC"/>
    <w:rsid w:val="005F4A6D"/>
    <w:rsid w:val="005F4BA9"/>
    <w:rsid w:val="005F6C7D"/>
    <w:rsid w:val="005F7222"/>
    <w:rsid w:val="005F7B47"/>
    <w:rsid w:val="005F7E29"/>
    <w:rsid w:val="005F7F36"/>
    <w:rsid w:val="006002F8"/>
    <w:rsid w:val="006005AE"/>
    <w:rsid w:val="00600C07"/>
    <w:rsid w:val="0060112B"/>
    <w:rsid w:val="006014B9"/>
    <w:rsid w:val="00602BA7"/>
    <w:rsid w:val="006033CC"/>
    <w:rsid w:val="006036C5"/>
    <w:rsid w:val="00603972"/>
    <w:rsid w:val="00603AF9"/>
    <w:rsid w:val="00603DC3"/>
    <w:rsid w:val="00603F4C"/>
    <w:rsid w:val="0060489E"/>
    <w:rsid w:val="00604C0C"/>
    <w:rsid w:val="00604EBB"/>
    <w:rsid w:val="00604EC2"/>
    <w:rsid w:val="006054D4"/>
    <w:rsid w:val="00605FC0"/>
    <w:rsid w:val="0060605B"/>
    <w:rsid w:val="0060616A"/>
    <w:rsid w:val="00606F9A"/>
    <w:rsid w:val="0060736F"/>
    <w:rsid w:val="006074F8"/>
    <w:rsid w:val="006078A2"/>
    <w:rsid w:val="006078D2"/>
    <w:rsid w:val="00610071"/>
    <w:rsid w:val="006100A8"/>
    <w:rsid w:val="006102FC"/>
    <w:rsid w:val="00610449"/>
    <w:rsid w:val="0061083D"/>
    <w:rsid w:val="006115DF"/>
    <w:rsid w:val="006118CB"/>
    <w:rsid w:val="00611904"/>
    <w:rsid w:val="00612143"/>
    <w:rsid w:val="00612619"/>
    <w:rsid w:val="00612BF5"/>
    <w:rsid w:val="00613014"/>
    <w:rsid w:val="00613204"/>
    <w:rsid w:val="00613B94"/>
    <w:rsid w:val="0061401A"/>
    <w:rsid w:val="006141FF"/>
    <w:rsid w:val="006142B1"/>
    <w:rsid w:val="00615079"/>
    <w:rsid w:val="00615488"/>
    <w:rsid w:val="00615EC2"/>
    <w:rsid w:val="00615FAD"/>
    <w:rsid w:val="006163A2"/>
    <w:rsid w:val="0061681F"/>
    <w:rsid w:val="006172CE"/>
    <w:rsid w:val="00617824"/>
    <w:rsid w:val="00617BA0"/>
    <w:rsid w:val="00617CDB"/>
    <w:rsid w:val="00617FB6"/>
    <w:rsid w:val="006207DF"/>
    <w:rsid w:val="0062127A"/>
    <w:rsid w:val="00621564"/>
    <w:rsid w:val="00621626"/>
    <w:rsid w:val="00621CBB"/>
    <w:rsid w:val="00622196"/>
    <w:rsid w:val="00622706"/>
    <w:rsid w:val="00622EF7"/>
    <w:rsid w:val="0062334E"/>
    <w:rsid w:val="006233AE"/>
    <w:rsid w:val="00623DAD"/>
    <w:rsid w:val="00623F5F"/>
    <w:rsid w:val="006241C7"/>
    <w:rsid w:val="0062443E"/>
    <w:rsid w:val="006247D4"/>
    <w:rsid w:val="00624CAC"/>
    <w:rsid w:val="00625754"/>
    <w:rsid w:val="00625F81"/>
    <w:rsid w:val="00626386"/>
    <w:rsid w:val="00626E05"/>
    <w:rsid w:val="00626FB1"/>
    <w:rsid w:val="00627341"/>
    <w:rsid w:val="0062741E"/>
    <w:rsid w:val="00627758"/>
    <w:rsid w:val="006300A2"/>
    <w:rsid w:val="00630283"/>
    <w:rsid w:val="00630D18"/>
    <w:rsid w:val="006319B1"/>
    <w:rsid w:val="006319FF"/>
    <w:rsid w:val="00631AF2"/>
    <w:rsid w:val="00631E1D"/>
    <w:rsid w:val="006324C8"/>
    <w:rsid w:val="006326C8"/>
    <w:rsid w:val="00634159"/>
    <w:rsid w:val="0063421E"/>
    <w:rsid w:val="0063505C"/>
    <w:rsid w:val="0063544F"/>
    <w:rsid w:val="00636054"/>
    <w:rsid w:val="006360EB"/>
    <w:rsid w:val="0063631A"/>
    <w:rsid w:val="006363A5"/>
    <w:rsid w:val="00636464"/>
    <w:rsid w:val="0063654B"/>
    <w:rsid w:val="006369B1"/>
    <w:rsid w:val="00636D2E"/>
    <w:rsid w:val="006378EB"/>
    <w:rsid w:val="006378F6"/>
    <w:rsid w:val="00640C3A"/>
    <w:rsid w:val="00641192"/>
    <w:rsid w:val="00641246"/>
    <w:rsid w:val="006414A7"/>
    <w:rsid w:val="00641E52"/>
    <w:rsid w:val="00642731"/>
    <w:rsid w:val="00642F83"/>
    <w:rsid w:val="00642FD8"/>
    <w:rsid w:val="00643845"/>
    <w:rsid w:val="00644324"/>
    <w:rsid w:val="0064433C"/>
    <w:rsid w:val="006443C4"/>
    <w:rsid w:val="006444E9"/>
    <w:rsid w:val="0064518D"/>
    <w:rsid w:val="006453A7"/>
    <w:rsid w:val="00645E3A"/>
    <w:rsid w:val="00646482"/>
    <w:rsid w:val="00646B0C"/>
    <w:rsid w:val="0064721C"/>
    <w:rsid w:val="00650040"/>
    <w:rsid w:val="006503EF"/>
    <w:rsid w:val="006512FF"/>
    <w:rsid w:val="00651A4A"/>
    <w:rsid w:val="00652281"/>
    <w:rsid w:val="0065247C"/>
    <w:rsid w:val="0065253B"/>
    <w:rsid w:val="00652BD5"/>
    <w:rsid w:val="00653026"/>
    <w:rsid w:val="006536AB"/>
    <w:rsid w:val="00653F51"/>
    <w:rsid w:val="006542D1"/>
    <w:rsid w:val="00654595"/>
    <w:rsid w:val="006546CE"/>
    <w:rsid w:val="0065519F"/>
    <w:rsid w:val="00655854"/>
    <w:rsid w:val="00655F21"/>
    <w:rsid w:val="00656494"/>
    <w:rsid w:val="00656852"/>
    <w:rsid w:val="00656D98"/>
    <w:rsid w:val="00656F48"/>
    <w:rsid w:val="00656FE0"/>
    <w:rsid w:val="006601B7"/>
    <w:rsid w:val="0066140F"/>
    <w:rsid w:val="00663537"/>
    <w:rsid w:val="00663544"/>
    <w:rsid w:val="006635BA"/>
    <w:rsid w:val="00663863"/>
    <w:rsid w:val="00663D18"/>
    <w:rsid w:val="00663F70"/>
    <w:rsid w:val="00664247"/>
    <w:rsid w:val="006643C7"/>
    <w:rsid w:val="0066496A"/>
    <w:rsid w:val="006654FA"/>
    <w:rsid w:val="006661FB"/>
    <w:rsid w:val="00666508"/>
    <w:rsid w:val="00666DEE"/>
    <w:rsid w:val="0066709C"/>
    <w:rsid w:val="006675C3"/>
    <w:rsid w:val="00667698"/>
    <w:rsid w:val="00667A36"/>
    <w:rsid w:val="00667A3B"/>
    <w:rsid w:val="00667BC3"/>
    <w:rsid w:val="00667E6F"/>
    <w:rsid w:val="00670231"/>
    <w:rsid w:val="0067049E"/>
    <w:rsid w:val="00670500"/>
    <w:rsid w:val="0067054C"/>
    <w:rsid w:val="006706A6"/>
    <w:rsid w:val="0067081D"/>
    <w:rsid w:val="0067108B"/>
    <w:rsid w:val="0067188C"/>
    <w:rsid w:val="006721F5"/>
    <w:rsid w:val="00672AC7"/>
    <w:rsid w:val="00672B63"/>
    <w:rsid w:val="006732EF"/>
    <w:rsid w:val="006741E2"/>
    <w:rsid w:val="0067439F"/>
    <w:rsid w:val="006744D0"/>
    <w:rsid w:val="006745A2"/>
    <w:rsid w:val="006745D3"/>
    <w:rsid w:val="00674D62"/>
    <w:rsid w:val="00674E57"/>
    <w:rsid w:val="00675369"/>
    <w:rsid w:val="006759B5"/>
    <w:rsid w:val="00675A59"/>
    <w:rsid w:val="00676157"/>
    <w:rsid w:val="006764FD"/>
    <w:rsid w:val="0067681C"/>
    <w:rsid w:val="00676C97"/>
    <w:rsid w:val="00676E34"/>
    <w:rsid w:val="006772B7"/>
    <w:rsid w:val="006807E3"/>
    <w:rsid w:val="00680C03"/>
    <w:rsid w:val="00680FD4"/>
    <w:rsid w:val="00681429"/>
    <w:rsid w:val="006819D7"/>
    <w:rsid w:val="00682247"/>
    <w:rsid w:val="006822ED"/>
    <w:rsid w:val="0068246D"/>
    <w:rsid w:val="00682B5C"/>
    <w:rsid w:val="00682CBA"/>
    <w:rsid w:val="00682DC2"/>
    <w:rsid w:val="006838F8"/>
    <w:rsid w:val="006839EC"/>
    <w:rsid w:val="006841AD"/>
    <w:rsid w:val="00684339"/>
    <w:rsid w:val="00684874"/>
    <w:rsid w:val="0068525A"/>
    <w:rsid w:val="00685A50"/>
    <w:rsid w:val="00686132"/>
    <w:rsid w:val="00686368"/>
    <w:rsid w:val="00686957"/>
    <w:rsid w:val="00687630"/>
    <w:rsid w:val="00687950"/>
    <w:rsid w:val="0068797E"/>
    <w:rsid w:val="00687D3D"/>
    <w:rsid w:val="00690AFF"/>
    <w:rsid w:val="00691040"/>
    <w:rsid w:val="00691431"/>
    <w:rsid w:val="00691812"/>
    <w:rsid w:val="00691CB3"/>
    <w:rsid w:val="00691DFB"/>
    <w:rsid w:val="00692BB2"/>
    <w:rsid w:val="00694045"/>
    <w:rsid w:val="006949D9"/>
    <w:rsid w:val="00694BFA"/>
    <w:rsid w:val="00694FE0"/>
    <w:rsid w:val="006952EF"/>
    <w:rsid w:val="00696070"/>
    <w:rsid w:val="00696667"/>
    <w:rsid w:val="006967A9"/>
    <w:rsid w:val="006968A3"/>
    <w:rsid w:val="00696AC1"/>
    <w:rsid w:val="00696E55"/>
    <w:rsid w:val="00697AD1"/>
    <w:rsid w:val="006A0584"/>
    <w:rsid w:val="006A0730"/>
    <w:rsid w:val="006A1092"/>
    <w:rsid w:val="006A10DB"/>
    <w:rsid w:val="006A28B2"/>
    <w:rsid w:val="006A2BF5"/>
    <w:rsid w:val="006A3741"/>
    <w:rsid w:val="006A3DF0"/>
    <w:rsid w:val="006A40C2"/>
    <w:rsid w:val="006A46DD"/>
    <w:rsid w:val="006A46FC"/>
    <w:rsid w:val="006A4B92"/>
    <w:rsid w:val="006A4D62"/>
    <w:rsid w:val="006A50C1"/>
    <w:rsid w:val="006A5191"/>
    <w:rsid w:val="006A5E45"/>
    <w:rsid w:val="006A5F1B"/>
    <w:rsid w:val="006A61D2"/>
    <w:rsid w:val="006A65D0"/>
    <w:rsid w:val="006A6C9E"/>
    <w:rsid w:val="006A70E9"/>
    <w:rsid w:val="006A7854"/>
    <w:rsid w:val="006A790B"/>
    <w:rsid w:val="006B0AF7"/>
    <w:rsid w:val="006B0D1F"/>
    <w:rsid w:val="006B1185"/>
    <w:rsid w:val="006B1293"/>
    <w:rsid w:val="006B2269"/>
    <w:rsid w:val="006B34E3"/>
    <w:rsid w:val="006B3E60"/>
    <w:rsid w:val="006B3FD4"/>
    <w:rsid w:val="006B46BE"/>
    <w:rsid w:val="006B4C30"/>
    <w:rsid w:val="006B4DFE"/>
    <w:rsid w:val="006B4ECB"/>
    <w:rsid w:val="006B4EF5"/>
    <w:rsid w:val="006B5234"/>
    <w:rsid w:val="006B66B9"/>
    <w:rsid w:val="006B6B98"/>
    <w:rsid w:val="006B6C1D"/>
    <w:rsid w:val="006B6EBD"/>
    <w:rsid w:val="006B7932"/>
    <w:rsid w:val="006B7D90"/>
    <w:rsid w:val="006B7E8E"/>
    <w:rsid w:val="006B7F41"/>
    <w:rsid w:val="006C01FB"/>
    <w:rsid w:val="006C0938"/>
    <w:rsid w:val="006C12B1"/>
    <w:rsid w:val="006C1DB3"/>
    <w:rsid w:val="006C2001"/>
    <w:rsid w:val="006C221F"/>
    <w:rsid w:val="006C27C5"/>
    <w:rsid w:val="006C2F7C"/>
    <w:rsid w:val="006C38F1"/>
    <w:rsid w:val="006C4862"/>
    <w:rsid w:val="006C4BDD"/>
    <w:rsid w:val="006C52B3"/>
    <w:rsid w:val="006C58AD"/>
    <w:rsid w:val="006C60C3"/>
    <w:rsid w:val="006C6693"/>
    <w:rsid w:val="006C68C6"/>
    <w:rsid w:val="006C6C2D"/>
    <w:rsid w:val="006C7032"/>
    <w:rsid w:val="006C7409"/>
    <w:rsid w:val="006C757B"/>
    <w:rsid w:val="006C7DCA"/>
    <w:rsid w:val="006C7E46"/>
    <w:rsid w:val="006D0172"/>
    <w:rsid w:val="006D0E16"/>
    <w:rsid w:val="006D1023"/>
    <w:rsid w:val="006D180A"/>
    <w:rsid w:val="006D1C33"/>
    <w:rsid w:val="006D22A6"/>
    <w:rsid w:val="006D25D7"/>
    <w:rsid w:val="006D272F"/>
    <w:rsid w:val="006D299A"/>
    <w:rsid w:val="006D2EDA"/>
    <w:rsid w:val="006D2EEA"/>
    <w:rsid w:val="006D3733"/>
    <w:rsid w:val="006D39DA"/>
    <w:rsid w:val="006D4764"/>
    <w:rsid w:val="006D5601"/>
    <w:rsid w:val="006D5E59"/>
    <w:rsid w:val="006D5EB9"/>
    <w:rsid w:val="006D69F9"/>
    <w:rsid w:val="006D6B36"/>
    <w:rsid w:val="006D6D0E"/>
    <w:rsid w:val="006D72B2"/>
    <w:rsid w:val="006E03F8"/>
    <w:rsid w:val="006E0B6C"/>
    <w:rsid w:val="006E0D3A"/>
    <w:rsid w:val="006E215D"/>
    <w:rsid w:val="006E2B9A"/>
    <w:rsid w:val="006E397A"/>
    <w:rsid w:val="006E4794"/>
    <w:rsid w:val="006E4AC5"/>
    <w:rsid w:val="006E4FC6"/>
    <w:rsid w:val="006E5284"/>
    <w:rsid w:val="006E54FB"/>
    <w:rsid w:val="006E57AF"/>
    <w:rsid w:val="006E690D"/>
    <w:rsid w:val="006E6CBD"/>
    <w:rsid w:val="006E6EA6"/>
    <w:rsid w:val="006E710F"/>
    <w:rsid w:val="006E7119"/>
    <w:rsid w:val="006E75B3"/>
    <w:rsid w:val="006F032E"/>
    <w:rsid w:val="006F03F0"/>
    <w:rsid w:val="006F09C4"/>
    <w:rsid w:val="006F0D92"/>
    <w:rsid w:val="006F142D"/>
    <w:rsid w:val="006F15C0"/>
    <w:rsid w:val="006F1667"/>
    <w:rsid w:val="006F1884"/>
    <w:rsid w:val="006F1D12"/>
    <w:rsid w:val="006F1E22"/>
    <w:rsid w:val="006F2AC6"/>
    <w:rsid w:val="006F2BDB"/>
    <w:rsid w:val="006F2CE3"/>
    <w:rsid w:val="006F2D88"/>
    <w:rsid w:val="006F31F4"/>
    <w:rsid w:val="006F3B65"/>
    <w:rsid w:val="006F3F35"/>
    <w:rsid w:val="006F40C8"/>
    <w:rsid w:val="006F43C3"/>
    <w:rsid w:val="006F4586"/>
    <w:rsid w:val="006F5279"/>
    <w:rsid w:val="006F65F2"/>
    <w:rsid w:val="006F6994"/>
    <w:rsid w:val="006F6CDE"/>
    <w:rsid w:val="006F6F3C"/>
    <w:rsid w:val="006F719F"/>
    <w:rsid w:val="006F7EDB"/>
    <w:rsid w:val="00700024"/>
    <w:rsid w:val="007003D5"/>
    <w:rsid w:val="00700957"/>
    <w:rsid w:val="00700AD5"/>
    <w:rsid w:val="007012AD"/>
    <w:rsid w:val="00701645"/>
    <w:rsid w:val="0070207A"/>
    <w:rsid w:val="0070210E"/>
    <w:rsid w:val="00702AAD"/>
    <w:rsid w:val="0070304D"/>
    <w:rsid w:val="0070306A"/>
    <w:rsid w:val="007037A0"/>
    <w:rsid w:val="00704003"/>
    <w:rsid w:val="00704574"/>
    <w:rsid w:val="007046FC"/>
    <w:rsid w:val="00704A14"/>
    <w:rsid w:val="00704F1C"/>
    <w:rsid w:val="00705DDB"/>
    <w:rsid w:val="00706A46"/>
    <w:rsid w:val="00707588"/>
    <w:rsid w:val="00707608"/>
    <w:rsid w:val="007106FA"/>
    <w:rsid w:val="00710900"/>
    <w:rsid w:val="00710901"/>
    <w:rsid w:val="0071091F"/>
    <w:rsid w:val="00710B12"/>
    <w:rsid w:val="00710B8E"/>
    <w:rsid w:val="00710C0B"/>
    <w:rsid w:val="0071149F"/>
    <w:rsid w:val="00711627"/>
    <w:rsid w:val="00713203"/>
    <w:rsid w:val="00713369"/>
    <w:rsid w:val="00713DB7"/>
    <w:rsid w:val="00713EC5"/>
    <w:rsid w:val="007143C9"/>
    <w:rsid w:val="00715423"/>
    <w:rsid w:val="00715A95"/>
    <w:rsid w:val="007160B5"/>
    <w:rsid w:val="00716464"/>
    <w:rsid w:val="00716920"/>
    <w:rsid w:val="00717299"/>
    <w:rsid w:val="0071737E"/>
    <w:rsid w:val="0071743E"/>
    <w:rsid w:val="0071791B"/>
    <w:rsid w:val="00717BF0"/>
    <w:rsid w:val="00717F26"/>
    <w:rsid w:val="00720113"/>
    <w:rsid w:val="00720338"/>
    <w:rsid w:val="00720551"/>
    <w:rsid w:val="007206C0"/>
    <w:rsid w:val="0072072D"/>
    <w:rsid w:val="00721C28"/>
    <w:rsid w:val="00721D8B"/>
    <w:rsid w:val="00722637"/>
    <w:rsid w:val="00723217"/>
    <w:rsid w:val="007237A3"/>
    <w:rsid w:val="0072383F"/>
    <w:rsid w:val="0072404D"/>
    <w:rsid w:val="00724313"/>
    <w:rsid w:val="00724345"/>
    <w:rsid w:val="00724859"/>
    <w:rsid w:val="0072506F"/>
    <w:rsid w:val="007251C2"/>
    <w:rsid w:val="00725535"/>
    <w:rsid w:val="007256B1"/>
    <w:rsid w:val="0072578A"/>
    <w:rsid w:val="00725B5E"/>
    <w:rsid w:val="00725C7C"/>
    <w:rsid w:val="00726541"/>
    <w:rsid w:val="00727535"/>
    <w:rsid w:val="00730280"/>
    <w:rsid w:val="0073031E"/>
    <w:rsid w:val="0073032E"/>
    <w:rsid w:val="0073076F"/>
    <w:rsid w:val="00730862"/>
    <w:rsid w:val="00730AB9"/>
    <w:rsid w:val="00730E3E"/>
    <w:rsid w:val="00731F40"/>
    <w:rsid w:val="007326EA"/>
    <w:rsid w:val="00732F30"/>
    <w:rsid w:val="00733039"/>
    <w:rsid w:val="007333C7"/>
    <w:rsid w:val="007337D4"/>
    <w:rsid w:val="00733A1B"/>
    <w:rsid w:val="00733B3C"/>
    <w:rsid w:val="00734165"/>
    <w:rsid w:val="007341AE"/>
    <w:rsid w:val="00734790"/>
    <w:rsid w:val="00734804"/>
    <w:rsid w:val="00734B65"/>
    <w:rsid w:val="00735502"/>
    <w:rsid w:val="00735536"/>
    <w:rsid w:val="007358D1"/>
    <w:rsid w:val="007359C4"/>
    <w:rsid w:val="00735D18"/>
    <w:rsid w:val="00736154"/>
    <w:rsid w:val="007363BE"/>
    <w:rsid w:val="00737205"/>
    <w:rsid w:val="00737925"/>
    <w:rsid w:val="007379A5"/>
    <w:rsid w:val="00737D4F"/>
    <w:rsid w:val="007400E2"/>
    <w:rsid w:val="007406AD"/>
    <w:rsid w:val="0074071D"/>
    <w:rsid w:val="00740A7E"/>
    <w:rsid w:val="00740E84"/>
    <w:rsid w:val="00740F2B"/>
    <w:rsid w:val="00741C41"/>
    <w:rsid w:val="007429AF"/>
    <w:rsid w:val="00742AB7"/>
    <w:rsid w:val="00742B4A"/>
    <w:rsid w:val="00743177"/>
    <w:rsid w:val="0074323E"/>
    <w:rsid w:val="00743CDB"/>
    <w:rsid w:val="00743EE9"/>
    <w:rsid w:val="00743FF8"/>
    <w:rsid w:val="0074423A"/>
    <w:rsid w:val="0074478D"/>
    <w:rsid w:val="00744C90"/>
    <w:rsid w:val="0074548A"/>
    <w:rsid w:val="007459AA"/>
    <w:rsid w:val="007468FD"/>
    <w:rsid w:val="00747242"/>
    <w:rsid w:val="00747B27"/>
    <w:rsid w:val="0075015D"/>
    <w:rsid w:val="00751273"/>
    <w:rsid w:val="0075189C"/>
    <w:rsid w:val="00754130"/>
    <w:rsid w:val="0075413B"/>
    <w:rsid w:val="00754218"/>
    <w:rsid w:val="007549DB"/>
    <w:rsid w:val="00754C6E"/>
    <w:rsid w:val="00755C86"/>
    <w:rsid w:val="0075605F"/>
    <w:rsid w:val="00756186"/>
    <w:rsid w:val="007572CF"/>
    <w:rsid w:val="00757359"/>
    <w:rsid w:val="00757A84"/>
    <w:rsid w:val="0076041B"/>
    <w:rsid w:val="00760592"/>
    <w:rsid w:val="007605FA"/>
    <w:rsid w:val="0076177E"/>
    <w:rsid w:val="007617C5"/>
    <w:rsid w:val="007624FA"/>
    <w:rsid w:val="0076253B"/>
    <w:rsid w:val="00762845"/>
    <w:rsid w:val="00762A9A"/>
    <w:rsid w:val="00762C5C"/>
    <w:rsid w:val="00762D31"/>
    <w:rsid w:val="00762FD2"/>
    <w:rsid w:val="0076339C"/>
    <w:rsid w:val="00763ED2"/>
    <w:rsid w:val="00764FB6"/>
    <w:rsid w:val="00765093"/>
    <w:rsid w:val="00765DC8"/>
    <w:rsid w:val="00765F83"/>
    <w:rsid w:val="00766664"/>
    <w:rsid w:val="007679CF"/>
    <w:rsid w:val="007715AD"/>
    <w:rsid w:val="00771795"/>
    <w:rsid w:val="00771A7A"/>
    <w:rsid w:val="0077201C"/>
    <w:rsid w:val="00772275"/>
    <w:rsid w:val="00772406"/>
    <w:rsid w:val="007728AD"/>
    <w:rsid w:val="00772B0C"/>
    <w:rsid w:val="00772C3D"/>
    <w:rsid w:val="00773A1C"/>
    <w:rsid w:val="00774251"/>
    <w:rsid w:val="00774329"/>
    <w:rsid w:val="00774D48"/>
    <w:rsid w:val="00775AF8"/>
    <w:rsid w:val="00776EF9"/>
    <w:rsid w:val="00776F96"/>
    <w:rsid w:val="00777489"/>
    <w:rsid w:val="00777557"/>
    <w:rsid w:val="0077769E"/>
    <w:rsid w:val="00777709"/>
    <w:rsid w:val="00777C1A"/>
    <w:rsid w:val="007805BF"/>
    <w:rsid w:val="00780664"/>
    <w:rsid w:val="007808D8"/>
    <w:rsid w:val="00780AB9"/>
    <w:rsid w:val="00780C8D"/>
    <w:rsid w:val="00781938"/>
    <w:rsid w:val="007824B8"/>
    <w:rsid w:val="00782B9B"/>
    <w:rsid w:val="00782CD7"/>
    <w:rsid w:val="00782E18"/>
    <w:rsid w:val="00783EB2"/>
    <w:rsid w:val="00784237"/>
    <w:rsid w:val="007843BF"/>
    <w:rsid w:val="00784553"/>
    <w:rsid w:val="0078495B"/>
    <w:rsid w:val="00784A66"/>
    <w:rsid w:val="00784B4F"/>
    <w:rsid w:val="00784D34"/>
    <w:rsid w:val="00784D75"/>
    <w:rsid w:val="007859E8"/>
    <w:rsid w:val="00786585"/>
    <w:rsid w:val="0078660E"/>
    <w:rsid w:val="007868E4"/>
    <w:rsid w:val="00786933"/>
    <w:rsid w:val="00787359"/>
    <w:rsid w:val="00787908"/>
    <w:rsid w:val="00787FB0"/>
    <w:rsid w:val="00790FF1"/>
    <w:rsid w:val="007914B8"/>
    <w:rsid w:val="007914FA"/>
    <w:rsid w:val="00791706"/>
    <w:rsid w:val="00791D78"/>
    <w:rsid w:val="00791F17"/>
    <w:rsid w:val="00792037"/>
    <w:rsid w:val="0079220B"/>
    <w:rsid w:val="007923EB"/>
    <w:rsid w:val="0079276D"/>
    <w:rsid w:val="00792A15"/>
    <w:rsid w:val="00792B78"/>
    <w:rsid w:val="00792BF9"/>
    <w:rsid w:val="00792E7B"/>
    <w:rsid w:val="007934FA"/>
    <w:rsid w:val="00793511"/>
    <w:rsid w:val="0079365C"/>
    <w:rsid w:val="00793688"/>
    <w:rsid w:val="007946B3"/>
    <w:rsid w:val="00794A3D"/>
    <w:rsid w:val="00794AEA"/>
    <w:rsid w:val="00794CCE"/>
    <w:rsid w:val="00795334"/>
    <w:rsid w:val="0079537A"/>
    <w:rsid w:val="00796E39"/>
    <w:rsid w:val="007A0ED4"/>
    <w:rsid w:val="007A0EF2"/>
    <w:rsid w:val="007A10A7"/>
    <w:rsid w:val="007A1A9F"/>
    <w:rsid w:val="007A1AF3"/>
    <w:rsid w:val="007A2252"/>
    <w:rsid w:val="007A250F"/>
    <w:rsid w:val="007A25D3"/>
    <w:rsid w:val="007A2E6F"/>
    <w:rsid w:val="007A3029"/>
    <w:rsid w:val="007A3517"/>
    <w:rsid w:val="007A36AE"/>
    <w:rsid w:val="007A36B3"/>
    <w:rsid w:val="007A3BB5"/>
    <w:rsid w:val="007A3DE4"/>
    <w:rsid w:val="007A42D7"/>
    <w:rsid w:val="007A473D"/>
    <w:rsid w:val="007A4AED"/>
    <w:rsid w:val="007A4E8E"/>
    <w:rsid w:val="007A63D6"/>
    <w:rsid w:val="007A6552"/>
    <w:rsid w:val="007A6619"/>
    <w:rsid w:val="007A6934"/>
    <w:rsid w:val="007A6976"/>
    <w:rsid w:val="007A6A70"/>
    <w:rsid w:val="007A6D48"/>
    <w:rsid w:val="007A6F60"/>
    <w:rsid w:val="007A701D"/>
    <w:rsid w:val="007A72C6"/>
    <w:rsid w:val="007A753D"/>
    <w:rsid w:val="007A7CFC"/>
    <w:rsid w:val="007A7F6E"/>
    <w:rsid w:val="007B027B"/>
    <w:rsid w:val="007B0401"/>
    <w:rsid w:val="007B0B3C"/>
    <w:rsid w:val="007B0CDD"/>
    <w:rsid w:val="007B1820"/>
    <w:rsid w:val="007B1AEA"/>
    <w:rsid w:val="007B2297"/>
    <w:rsid w:val="007B22B4"/>
    <w:rsid w:val="007B339A"/>
    <w:rsid w:val="007B3C03"/>
    <w:rsid w:val="007B4646"/>
    <w:rsid w:val="007B49A1"/>
    <w:rsid w:val="007B4BCA"/>
    <w:rsid w:val="007B4E52"/>
    <w:rsid w:val="007B5011"/>
    <w:rsid w:val="007B511E"/>
    <w:rsid w:val="007B5A1F"/>
    <w:rsid w:val="007B6170"/>
    <w:rsid w:val="007B63ED"/>
    <w:rsid w:val="007B68C5"/>
    <w:rsid w:val="007B6DE1"/>
    <w:rsid w:val="007B6E9E"/>
    <w:rsid w:val="007B6F4E"/>
    <w:rsid w:val="007B6F80"/>
    <w:rsid w:val="007B6FB5"/>
    <w:rsid w:val="007B70CA"/>
    <w:rsid w:val="007B7438"/>
    <w:rsid w:val="007B7D2C"/>
    <w:rsid w:val="007B7D32"/>
    <w:rsid w:val="007C0074"/>
    <w:rsid w:val="007C04AF"/>
    <w:rsid w:val="007C0B1E"/>
    <w:rsid w:val="007C1865"/>
    <w:rsid w:val="007C2057"/>
    <w:rsid w:val="007C293B"/>
    <w:rsid w:val="007C31D4"/>
    <w:rsid w:val="007C3286"/>
    <w:rsid w:val="007C3833"/>
    <w:rsid w:val="007C44F0"/>
    <w:rsid w:val="007C4509"/>
    <w:rsid w:val="007C4BA6"/>
    <w:rsid w:val="007C573A"/>
    <w:rsid w:val="007C5850"/>
    <w:rsid w:val="007C585C"/>
    <w:rsid w:val="007C5F95"/>
    <w:rsid w:val="007C6424"/>
    <w:rsid w:val="007C6BA1"/>
    <w:rsid w:val="007C6D3D"/>
    <w:rsid w:val="007C75C8"/>
    <w:rsid w:val="007C7D84"/>
    <w:rsid w:val="007D068A"/>
    <w:rsid w:val="007D0C89"/>
    <w:rsid w:val="007D0D2F"/>
    <w:rsid w:val="007D1102"/>
    <w:rsid w:val="007D24BF"/>
    <w:rsid w:val="007D2960"/>
    <w:rsid w:val="007D431C"/>
    <w:rsid w:val="007D4AAA"/>
    <w:rsid w:val="007D4AF4"/>
    <w:rsid w:val="007D4CA1"/>
    <w:rsid w:val="007D600D"/>
    <w:rsid w:val="007D622F"/>
    <w:rsid w:val="007D64E2"/>
    <w:rsid w:val="007D6730"/>
    <w:rsid w:val="007D6E09"/>
    <w:rsid w:val="007D6E12"/>
    <w:rsid w:val="007D7155"/>
    <w:rsid w:val="007D7188"/>
    <w:rsid w:val="007E0ADD"/>
    <w:rsid w:val="007E0B20"/>
    <w:rsid w:val="007E0BA9"/>
    <w:rsid w:val="007E0C25"/>
    <w:rsid w:val="007E1753"/>
    <w:rsid w:val="007E1DE5"/>
    <w:rsid w:val="007E1E02"/>
    <w:rsid w:val="007E2260"/>
    <w:rsid w:val="007E25AE"/>
    <w:rsid w:val="007E292F"/>
    <w:rsid w:val="007E2BF2"/>
    <w:rsid w:val="007E2F3B"/>
    <w:rsid w:val="007E3010"/>
    <w:rsid w:val="007E3035"/>
    <w:rsid w:val="007E3D4E"/>
    <w:rsid w:val="007E3E9E"/>
    <w:rsid w:val="007E559D"/>
    <w:rsid w:val="007E5AE9"/>
    <w:rsid w:val="007E5BE7"/>
    <w:rsid w:val="007E5CED"/>
    <w:rsid w:val="007E63AB"/>
    <w:rsid w:val="007E65A6"/>
    <w:rsid w:val="007E688D"/>
    <w:rsid w:val="007E6B19"/>
    <w:rsid w:val="007E6EDE"/>
    <w:rsid w:val="007E7094"/>
    <w:rsid w:val="007E757E"/>
    <w:rsid w:val="007E7608"/>
    <w:rsid w:val="007E7EE7"/>
    <w:rsid w:val="007F041E"/>
    <w:rsid w:val="007F0451"/>
    <w:rsid w:val="007F0B4D"/>
    <w:rsid w:val="007F0CC0"/>
    <w:rsid w:val="007F0DAD"/>
    <w:rsid w:val="007F1BFF"/>
    <w:rsid w:val="007F21D9"/>
    <w:rsid w:val="007F22C9"/>
    <w:rsid w:val="007F25F3"/>
    <w:rsid w:val="007F2ACB"/>
    <w:rsid w:val="007F30DB"/>
    <w:rsid w:val="007F397B"/>
    <w:rsid w:val="007F39A1"/>
    <w:rsid w:val="007F3B30"/>
    <w:rsid w:val="007F3CFD"/>
    <w:rsid w:val="007F3E25"/>
    <w:rsid w:val="007F4476"/>
    <w:rsid w:val="007F4989"/>
    <w:rsid w:val="007F506A"/>
    <w:rsid w:val="007F5B38"/>
    <w:rsid w:val="007F5BCE"/>
    <w:rsid w:val="007F625D"/>
    <w:rsid w:val="007F6B37"/>
    <w:rsid w:val="007F6E00"/>
    <w:rsid w:val="007F7176"/>
    <w:rsid w:val="007F73B6"/>
    <w:rsid w:val="007F73F7"/>
    <w:rsid w:val="007F7480"/>
    <w:rsid w:val="007F76C7"/>
    <w:rsid w:val="007F7CBA"/>
    <w:rsid w:val="007F7CC5"/>
    <w:rsid w:val="008000C0"/>
    <w:rsid w:val="008001F6"/>
    <w:rsid w:val="00800364"/>
    <w:rsid w:val="00800CD4"/>
    <w:rsid w:val="00800D8A"/>
    <w:rsid w:val="00801DD7"/>
    <w:rsid w:val="00801F5C"/>
    <w:rsid w:val="00802481"/>
    <w:rsid w:val="00802A95"/>
    <w:rsid w:val="00803DAB"/>
    <w:rsid w:val="0080474B"/>
    <w:rsid w:val="00805C1B"/>
    <w:rsid w:val="00805D42"/>
    <w:rsid w:val="00805DA8"/>
    <w:rsid w:val="008061B7"/>
    <w:rsid w:val="0080634C"/>
    <w:rsid w:val="008066ED"/>
    <w:rsid w:val="00806BFE"/>
    <w:rsid w:val="00806F64"/>
    <w:rsid w:val="00807103"/>
    <w:rsid w:val="0080733A"/>
    <w:rsid w:val="00807383"/>
    <w:rsid w:val="0081100A"/>
    <w:rsid w:val="00811088"/>
    <w:rsid w:val="00812BE1"/>
    <w:rsid w:val="00813067"/>
    <w:rsid w:val="00813889"/>
    <w:rsid w:val="00813947"/>
    <w:rsid w:val="00814F04"/>
    <w:rsid w:val="0081516C"/>
    <w:rsid w:val="0081517E"/>
    <w:rsid w:val="00815491"/>
    <w:rsid w:val="00815CF1"/>
    <w:rsid w:val="00816867"/>
    <w:rsid w:val="00816891"/>
    <w:rsid w:val="00816B75"/>
    <w:rsid w:val="00816C49"/>
    <w:rsid w:val="00816D33"/>
    <w:rsid w:val="008175CF"/>
    <w:rsid w:val="0081793F"/>
    <w:rsid w:val="00820898"/>
    <w:rsid w:val="00820D31"/>
    <w:rsid w:val="008213DB"/>
    <w:rsid w:val="00821448"/>
    <w:rsid w:val="00821BE5"/>
    <w:rsid w:val="00821D03"/>
    <w:rsid w:val="008220CF"/>
    <w:rsid w:val="008222C5"/>
    <w:rsid w:val="00822B00"/>
    <w:rsid w:val="00822DE3"/>
    <w:rsid w:val="00823598"/>
    <w:rsid w:val="00823717"/>
    <w:rsid w:val="00823FA4"/>
    <w:rsid w:val="0082483F"/>
    <w:rsid w:val="00824BAF"/>
    <w:rsid w:val="00825409"/>
    <w:rsid w:val="00825F40"/>
    <w:rsid w:val="0082629F"/>
    <w:rsid w:val="00826F5E"/>
    <w:rsid w:val="0082745E"/>
    <w:rsid w:val="00827508"/>
    <w:rsid w:val="008309C2"/>
    <w:rsid w:val="00830E69"/>
    <w:rsid w:val="0083164D"/>
    <w:rsid w:val="00832190"/>
    <w:rsid w:val="00832338"/>
    <w:rsid w:val="00832476"/>
    <w:rsid w:val="008327FD"/>
    <w:rsid w:val="00832838"/>
    <w:rsid w:val="00832D51"/>
    <w:rsid w:val="00832DDF"/>
    <w:rsid w:val="00833055"/>
    <w:rsid w:val="008333EA"/>
    <w:rsid w:val="008334B7"/>
    <w:rsid w:val="008335CA"/>
    <w:rsid w:val="00833B5D"/>
    <w:rsid w:val="008342F7"/>
    <w:rsid w:val="00834898"/>
    <w:rsid w:val="008349C0"/>
    <w:rsid w:val="00834BE5"/>
    <w:rsid w:val="008353B5"/>
    <w:rsid w:val="00835650"/>
    <w:rsid w:val="008357EE"/>
    <w:rsid w:val="00835E0E"/>
    <w:rsid w:val="008363E0"/>
    <w:rsid w:val="00836C1E"/>
    <w:rsid w:val="008373BA"/>
    <w:rsid w:val="008374DC"/>
    <w:rsid w:val="008375EC"/>
    <w:rsid w:val="00837B8D"/>
    <w:rsid w:val="0084010B"/>
    <w:rsid w:val="00840312"/>
    <w:rsid w:val="00840639"/>
    <w:rsid w:val="00840721"/>
    <w:rsid w:val="00840A09"/>
    <w:rsid w:val="00840FCD"/>
    <w:rsid w:val="00841419"/>
    <w:rsid w:val="00842030"/>
    <w:rsid w:val="008423AA"/>
    <w:rsid w:val="008425C9"/>
    <w:rsid w:val="00843116"/>
    <w:rsid w:val="008434D1"/>
    <w:rsid w:val="00843585"/>
    <w:rsid w:val="00843EFC"/>
    <w:rsid w:val="008459D8"/>
    <w:rsid w:val="00846CD2"/>
    <w:rsid w:val="00846E58"/>
    <w:rsid w:val="008475C0"/>
    <w:rsid w:val="00847648"/>
    <w:rsid w:val="00847BC9"/>
    <w:rsid w:val="0085120E"/>
    <w:rsid w:val="0085137E"/>
    <w:rsid w:val="00851626"/>
    <w:rsid w:val="00851979"/>
    <w:rsid w:val="0085274B"/>
    <w:rsid w:val="008527A3"/>
    <w:rsid w:val="008527C6"/>
    <w:rsid w:val="0085304F"/>
    <w:rsid w:val="00853C36"/>
    <w:rsid w:val="00853E0B"/>
    <w:rsid w:val="008542B2"/>
    <w:rsid w:val="008546ED"/>
    <w:rsid w:val="0085495E"/>
    <w:rsid w:val="00854DC7"/>
    <w:rsid w:val="00855D6C"/>
    <w:rsid w:val="008565B2"/>
    <w:rsid w:val="00856698"/>
    <w:rsid w:val="008569D2"/>
    <w:rsid w:val="00856AAA"/>
    <w:rsid w:val="00856EC9"/>
    <w:rsid w:val="008579B6"/>
    <w:rsid w:val="00857BD8"/>
    <w:rsid w:val="00857EC7"/>
    <w:rsid w:val="008601B3"/>
    <w:rsid w:val="0086088F"/>
    <w:rsid w:val="00860AF6"/>
    <w:rsid w:val="00860DDC"/>
    <w:rsid w:val="00860F44"/>
    <w:rsid w:val="0086106A"/>
    <w:rsid w:val="008610B7"/>
    <w:rsid w:val="0086197F"/>
    <w:rsid w:val="008622D4"/>
    <w:rsid w:val="00862454"/>
    <w:rsid w:val="0086280F"/>
    <w:rsid w:val="00862A54"/>
    <w:rsid w:val="00863474"/>
    <w:rsid w:val="00863547"/>
    <w:rsid w:val="00863C47"/>
    <w:rsid w:val="00864472"/>
    <w:rsid w:val="008644E4"/>
    <w:rsid w:val="00864944"/>
    <w:rsid w:val="00864CE1"/>
    <w:rsid w:val="008652FA"/>
    <w:rsid w:val="0086534C"/>
    <w:rsid w:val="00865C9F"/>
    <w:rsid w:val="00865EF1"/>
    <w:rsid w:val="00866220"/>
    <w:rsid w:val="00866A0F"/>
    <w:rsid w:val="00866A1F"/>
    <w:rsid w:val="00866A3D"/>
    <w:rsid w:val="00870744"/>
    <w:rsid w:val="008717C6"/>
    <w:rsid w:val="008718D6"/>
    <w:rsid w:val="00871AB4"/>
    <w:rsid w:val="00871B49"/>
    <w:rsid w:val="00871CDF"/>
    <w:rsid w:val="00871FE3"/>
    <w:rsid w:val="00872AB8"/>
    <w:rsid w:val="00872C67"/>
    <w:rsid w:val="00872FF0"/>
    <w:rsid w:val="00873A30"/>
    <w:rsid w:val="00873EB3"/>
    <w:rsid w:val="00874303"/>
    <w:rsid w:val="0087487A"/>
    <w:rsid w:val="00874A01"/>
    <w:rsid w:val="00874F60"/>
    <w:rsid w:val="00875035"/>
    <w:rsid w:val="0087589E"/>
    <w:rsid w:val="008758EC"/>
    <w:rsid w:val="00875971"/>
    <w:rsid w:val="008759F7"/>
    <w:rsid w:val="008761A2"/>
    <w:rsid w:val="00876A24"/>
    <w:rsid w:val="00877E30"/>
    <w:rsid w:val="00880043"/>
    <w:rsid w:val="008805AC"/>
    <w:rsid w:val="0088072B"/>
    <w:rsid w:val="00880FE1"/>
    <w:rsid w:val="00881129"/>
    <w:rsid w:val="008814EF"/>
    <w:rsid w:val="00881735"/>
    <w:rsid w:val="008819C4"/>
    <w:rsid w:val="008825D4"/>
    <w:rsid w:val="00882DD7"/>
    <w:rsid w:val="008832E9"/>
    <w:rsid w:val="008834B2"/>
    <w:rsid w:val="008840A6"/>
    <w:rsid w:val="00884671"/>
    <w:rsid w:val="00884BDA"/>
    <w:rsid w:val="00884EDC"/>
    <w:rsid w:val="00885227"/>
    <w:rsid w:val="00885818"/>
    <w:rsid w:val="00885A81"/>
    <w:rsid w:val="00887609"/>
    <w:rsid w:val="00887B5C"/>
    <w:rsid w:val="00887C55"/>
    <w:rsid w:val="0089052C"/>
    <w:rsid w:val="008906BD"/>
    <w:rsid w:val="00890A77"/>
    <w:rsid w:val="008911C0"/>
    <w:rsid w:val="008912FF"/>
    <w:rsid w:val="008917BC"/>
    <w:rsid w:val="00891CCD"/>
    <w:rsid w:val="00892FD9"/>
    <w:rsid w:val="00893037"/>
    <w:rsid w:val="0089317A"/>
    <w:rsid w:val="00893464"/>
    <w:rsid w:val="00893C0F"/>
    <w:rsid w:val="0089434E"/>
    <w:rsid w:val="008943B3"/>
    <w:rsid w:val="0089483F"/>
    <w:rsid w:val="008955E5"/>
    <w:rsid w:val="0089659D"/>
    <w:rsid w:val="00896864"/>
    <w:rsid w:val="008972A1"/>
    <w:rsid w:val="008973E8"/>
    <w:rsid w:val="00897517"/>
    <w:rsid w:val="008A090C"/>
    <w:rsid w:val="008A0950"/>
    <w:rsid w:val="008A0969"/>
    <w:rsid w:val="008A15CE"/>
    <w:rsid w:val="008A230B"/>
    <w:rsid w:val="008A2545"/>
    <w:rsid w:val="008A319B"/>
    <w:rsid w:val="008A3287"/>
    <w:rsid w:val="008A3C44"/>
    <w:rsid w:val="008A4240"/>
    <w:rsid w:val="008A430C"/>
    <w:rsid w:val="008A50F1"/>
    <w:rsid w:val="008A57CA"/>
    <w:rsid w:val="008A586F"/>
    <w:rsid w:val="008A5874"/>
    <w:rsid w:val="008A6068"/>
    <w:rsid w:val="008A620F"/>
    <w:rsid w:val="008A6D05"/>
    <w:rsid w:val="008A7164"/>
    <w:rsid w:val="008A7ACA"/>
    <w:rsid w:val="008A7AE3"/>
    <w:rsid w:val="008B0323"/>
    <w:rsid w:val="008B06D9"/>
    <w:rsid w:val="008B0775"/>
    <w:rsid w:val="008B087C"/>
    <w:rsid w:val="008B0FA8"/>
    <w:rsid w:val="008B1339"/>
    <w:rsid w:val="008B147C"/>
    <w:rsid w:val="008B1913"/>
    <w:rsid w:val="008B1B63"/>
    <w:rsid w:val="008B2014"/>
    <w:rsid w:val="008B252F"/>
    <w:rsid w:val="008B3488"/>
    <w:rsid w:val="008B36C9"/>
    <w:rsid w:val="008B3801"/>
    <w:rsid w:val="008B39B0"/>
    <w:rsid w:val="008B3D0C"/>
    <w:rsid w:val="008B4092"/>
    <w:rsid w:val="008B4497"/>
    <w:rsid w:val="008B47AD"/>
    <w:rsid w:val="008B4B2D"/>
    <w:rsid w:val="008B4F17"/>
    <w:rsid w:val="008B541E"/>
    <w:rsid w:val="008B56F8"/>
    <w:rsid w:val="008B5DAF"/>
    <w:rsid w:val="008B64B8"/>
    <w:rsid w:val="008B65F5"/>
    <w:rsid w:val="008B6B2F"/>
    <w:rsid w:val="008B6B78"/>
    <w:rsid w:val="008B745F"/>
    <w:rsid w:val="008B7BA5"/>
    <w:rsid w:val="008B7C49"/>
    <w:rsid w:val="008B7DB9"/>
    <w:rsid w:val="008C08F2"/>
    <w:rsid w:val="008C09D3"/>
    <w:rsid w:val="008C0E66"/>
    <w:rsid w:val="008C189E"/>
    <w:rsid w:val="008C18F0"/>
    <w:rsid w:val="008C1926"/>
    <w:rsid w:val="008C1C9D"/>
    <w:rsid w:val="008C1DD4"/>
    <w:rsid w:val="008C3C06"/>
    <w:rsid w:val="008C3E84"/>
    <w:rsid w:val="008C4979"/>
    <w:rsid w:val="008C4C2D"/>
    <w:rsid w:val="008C5F8F"/>
    <w:rsid w:val="008C61B0"/>
    <w:rsid w:val="008C6558"/>
    <w:rsid w:val="008C6912"/>
    <w:rsid w:val="008C6BDC"/>
    <w:rsid w:val="008C6F11"/>
    <w:rsid w:val="008C719A"/>
    <w:rsid w:val="008C7857"/>
    <w:rsid w:val="008C7B68"/>
    <w:rsid w:val="008D0948"/>
    <w:rsid w:val="008D0B32"/>
    <w:rsid w:val="008D1FBC"/>
    <w:rsid w:val="008D2038"/>
    <w:rsid w:val="008D212B"/>
    <w:rsid w:val="008D2456"/>
    <w:rsid w:val="008D26D8"/>
    <w:rsid w:val="008D2BB3"/>
    <w:rsid w:val="008D479D"/>
    <w:rsid w:val="008D48F1"/>
    <w:rsid w:val="008D5158"/>
    <w:rsid w:val="008D51DA"/>
    <w:rsid w:val="008D5574"/>
    <w:rsid w:val="008D717C"/>
    <w:rsid w:val="008D73C0"/>
    <w:rsid w:val="008D7499"/>
    <w:rsid w:val="008D74F1"/>
    <w:rsid w:val="008D7651"/>
    <w:rsid w:val="008D7D4C"/>
    <w:rsid w:val="008E1CD9"/>
    <w:rsid w:val="008E1DC7"/>
    <w:rsid w:val="008E2F1C"/>
    <w:rsid w:val="008E4272"/>
    <w:rsid w:val="008E4302"/>
    <w:rsid w:val="008E4634"/>
    <w:rsid w:val="008E4D17"/>
    <w:rsid w:val="008E5DBE"/>
    <w:rsid w:val="008E663B"/>
    <w:rsid w:val="008E6FFD"/>
    <w:rsid w:val="008E73E2"/>
    <w:rsid w:val="008E75F7"/>
    <w:rsid w:val="008E76BE"/>
    <w:rsid w:val="008E7BA7"/>
    <w:rsid w:val="008E7EC4"/>
    <w:rsid w:val="008F0225"/>
    <w:rsid w:val="008F0239"/>
    <w:rsid w:val="008F03A5"/>
    <w:rsid w:val="008F092A"/>
    <w:rsid w:val="008F21BC"/>
    <w:rsid w:val="008F24CA"/>
    <w:rsid w:val="008F2EA2"/>
    <w:rsid w:val="008F3425"/>
    <w:rsid w:val="008F3BA6"/>
    <w:rsid w:val="008F3C5A"/>
    <w:rsid w:val="008F3CC9"/>
    <w:rsid w:val="008F407A"/>
    <w:rsid w:val="008F43EB"/>
    <w:rsid w:val="008F4AB6"/>
    <w:rsid w:val="008F5B6D"/>
    <w:rsid w:val="008F5CEF"/>
    <w:rsid w:val="008F5EF5"/>
    <w:rsid w:val="008F5F36"/>
    <w:rsid w:val="008F6D21"/>
    <w:rsid w:val="008F6E36"/>
    <w:rsid w:val="008F7269"/>
    <w:rsid w:val="008F7475"/>
    <w:rsid w:val="008F797B"/>
    <w:rsid w:val="00900E61"/>
    <w:rsid w:val="00901FFF"/>
    <w:rsid w:val="00902C58"/>
    <w:rsid w:val="00902CBF"/>
    <w:rsid w:val="00903C8B"/>
    <w:rsid w:val="00903F8E"/>
    <w:rsid w:val="00904122"/>
    <w:rsid w:val="00904361"/>
    <w:rsid w:val="00904509"/>
    <w:rsid w:val="00904D38"/>
    <w:rsid w:val="00904DE5"/>
    <w:rsid w:val="009059CA"/>
    <w:rsid w:val="00905A7C"/>
    <w:rsid w:val="00905AC6"/>
    <w:rsid w:val="00905CC5"/>
    <w:rsid w:val="00905DF1"/>
    <w:rsid w:val="00905E8F"/>
    <w:rsid w:val="009060FC"/>
    <w:rsid w:val="00906B4F"/>
    <w:rsid w:val="00906D56"/>
    <w:rsid w:val="00907C63"/>
    <w:rsid w:val="00907F3D"/>
    <w:rsid w:val="0091072E"/>
    <w:rsid w:val="00910F90"/>
    <w:rsid w:val="00910FC9"/>
    <w:rsid w:val="009111C2"/>
    <w:rsid w:val="00911205"/>
    <w:rsid w:val="009112B3"/>
    <w:rsid w:val="0091136E"/>
    <w:rsid w:val="00911A33"/>
    <w:rsid w:val="00912112"/>
    <w:rsid w:val="00912613"/>
    <w:rsid w:val="00912A4F"/>
    <w:rsid w:val="00913079"/>
    <w:rsid w:val="009134A2"/>
    <w:rsid w:val="009135B5"/>
    <w:rsid w:val="00913BD0"/>
    <w:rsid w:val="00913FF8"/>
    <w:rsid w:val="0091407E"/>
    <w:rsid w:val="00914788"/>
    <w:rsid w:val="009152C8"/>
    <w:rsid w:val="0091563A"/>
    <w:rsid w:val="00915D86"/>
    <w:rsid w:val="00915F6A"/>
    <w:rsid w:val="0091635D"/>
    <w:rsid w:val="009168E9"/>
    <w:rsid w:val="009170BD"/>
    <w:rsid w:val="0091710D"/>
    <w:rsid w:val="0091719B"/>
    <w:rsid w:val="0091721A"/>
    <w:rsid w:val="00917E60"/>
    <w:rsid w:val="00917ED4"/>
    <w:rsid w:val="00920949"/>
    <w:rsid w:val="00920A09"/>
    <w:rsid w:val="00921EF2"/>
    <w:rsid w:val="00921F29"/>
    <w:rsid w:val="009222C3"/>
    <w:rsid w:val="00922AAA"/>
    <w:rsid w:val="00922C64"/>
    <w:rsid w:val="00922D09"/>
    <w:rsid w:val="009237A9"/>
    <w:rsid w:val="00923886"/>
    <w:rsid w:val="00923DA3"/>
    <w:rsid w:val="009240C5"/>
    <w:rsid w:val="00924444"/>
    <w:rsid w:val="00924A80"/>
    <w:rsid w:val="00924C32"/>
    <w:rsid w:val="00924CA5"/>
    <w:rsid w:val="00924E0F"/>
    <w:rsid w:val="009250B2"/>
    <w:rsid w:val="00925268"/>
    <w:rsid w:val="0092607A"/>
    <w:rsid w:val="009261B2"/>
    <w:rsid w:val="00926632"/>
    <w:rsid w:val="00926962"/>
    <w:rsid w:val="00926B77"/>
    <w:rsid w:val="009273BD"/>
    <w:rsid w:val="00927AB8"/>
    <w:rsid w:val="00927C6B"/>
    <w:rsid w:val="00927CDD"/>
    <w:rsid w:val="00930BF8"/>
    <w:rsid w:val="00930C14"/>
    <w:rsid w:val="00930F11"/>
    <w:rsid w:val="0093107B"/>
    <w:rsid w:val="009313E5"/>
    <w:rsid w:val="009316B0"/>
    <w:rsid w:val="009317BF"/>
    <w:rsid w:val="00931815"/>
    <w:rsid w:val="00931AC5"/>
    <w:rsid w:val="00931CF0"/>
    <w:rsid w:val="00931EAD"/>
    <w:rsid w:val="0093304B"/>
    <w:rsid w:val="0093329B"/>
    <w:rsid w:val="00933CD2"/>
    <w:rsid w:val="00933F48"/>
    <w:rsid w:val="0093408B"/>
    <w:rsid w:val="009341BC"/>
    <w:rsid w:val="00934683"/>
    <w:rsid w:val="009346EB"/>
    <w:rsid w:val="00934BC0"/>
    <w:rsid w:val="00934FE0"/>
    <w:rsid w:val="009352A6"/>
    <w:rsid w:val="00935D7D"/>
    <w:rsid w:val="009401FC"/>
    <w:rsid w:val="009409B9"/>
    <w:rsid w:val="00940DFD"/>
    <w:rsid w:val="00940EE4"/>
    <w:rsid w:val="00941109"/>
    <w:rsid w:val="00941145"/>
    <w:rsid w:val="00941F83"/>
    <w:rsid w:val="00941FBD"/>
    <w:rsid w:val="00942DFF"/>
    <w:rsid w:val="00943483"/>
    <w:rsid w:val="009438B1"/>
    <w:rsid w:val="00943997"/>
    <w:rsid w:val="00944B8E"/>
    <w:rsid w:val="009450EE"/>
    <w:rsid w:val="00945798"/>
    <w:rsid w:val="009457E5"/>
    <w:rsid w:val="00946475"/>
    <w:rsid w:val="009467AA"/>
    <w:rsid w:val="00947141"/>
    <w:rsid w:val="009475AC"/>
    <w:rsid w:val="00947674"/>
    <w:rsid w:val="00947C4D"/>
    <w:rsid w:val="00950B73"/>
    <w:rsid w:val="00950BB1"/>
    <w:rsid w:val="009513D1"/>
    <w:rsid w:val="009516F9"/>
    <w:rsid w:val="00953BA2"/>
    <w:rsid w:val="00953F0F"/>
    <w:rsid w:val="00953FF4"/>
    <w:rsid w:val="00954268"/>
    <w:rsid w:val="009542D7"/>
    <w:rsid w:val="009543A8"/>
    <w:rsid w:val="00955487"/>
    <w:rsid w:val="00955DCD"/>
    <w:rsid w:val="009560BF"/>
    <w:rsid w:val="009563AB"/>
    <w:rsid w:val="00956BCB"/>
    <w:rsid w:val="00956C9C"/>
    <w:rsid w:val="00956E1C"/>
    <w:rsid w:val="009570BC"/>
    <w:rsid w:val="0095716F"/>
    <w:rsid w:val="00957A24"/>
    <w:rsid w:val="00957DF5"/>
    <w:rsid w:val="009609CA"/>
    <w:rsid w:val="00960A3E"/>
    <w:rsid w:val="00960BBF"/>
    <w:rsid w:val="00960E68"/>
    <w:rsid w:val="00960E7E"/>
    <w:rsid w:val="00961CD0"/>
    <w:rsid w:val="00961D0A"/>
    <w:rsid w:val="00961D86"/>
    <w:rsid w:val="00962598"/>
    <w:rsid w:val="0096265C"/>
    <w:rsid w:val="00962CA1"/>
    <w:rsid w:val="00963B1A"/>
    <w:rsid w:val="00964352"/>
    <w:rsid w:val="00964830"/>
    <w:rsid w:val="00964FAE"/>
    <w:rsid w:val="00965551"/>
    <w:rsid w:val="009655B6"/>
    <w:rsid w:val="00965D8E"/>
    <w:rsid w:val="00966F02"/>
    <w:rsid w:val="009670FA"/>
    <w:rsid w:val="00967A29"/>
    <w:rsid w:val="0096ACAF"/>
    <w:rsid w:val="00970081"/>
    <w:rsid w:val="00970F85"/>
    <w:rsid w:val="009714A9"/>
    <w:rsid w:val="00971EC9"/>
    <w:rsid w:val="00972594"/>
    <w:rsid w:val="0097285D"/>
    <w:rsid w:val="00972CCB"/>
    <w:rsid w:val="00973270"/>
    <w:rsid w:val="0097342F"/>
    <w:rsid w:val="00973884"/>
    <w:rsid w:val="00974247"/>
    <w:rsid w:val="009742A8"/>
    <w:rsid w:val="00975267"/>
    <w:rsid w:val="00976299"/>
    <w:rsid w:val="0097633C"/>
    <w:rsid w:val="009765E5"/>
    <w:rsid w:val="00976AB0"/>
    <w:rsid w:val="00976E9B"/>
    <w:rsid w:val="0097742E"/>
    <w:rsid w:val="00980825"/>
    <w:rsid w:val="00980D18"/>
    <w:rsid w:val="009821C5"/>
    <w:rsid w:val="00982293"/>
    <w:rsid w:val="009822FE"/>
    <w:rsid w:val="009823BC"/>
    <w:rsid w:val="0098292F"/>
    <w:rsid w:val="00982C24"/>
    <w:rsid w:val="00983290"/>
    <w:rsid w:val="00983D0C"/>
    <w:rsid w:val="009847F7"/>
    <w:rsid w:val="00984D29"/>
    <w:rsid w:val="00984DC7"/>
    <w:rsid w:val="00985F98"/>
    <w:rsid w:val="009860A0"/>
    <w:rsid w:val="00986D2D"/>
    <w:rsid w:val="009870D5"/>
    <w:rsid w:val="00990022"/>
    <w:rsid w:val="0099096F"/>
    <w:rsid w:val="00990E26"/>
    <w:rsid w:val="0099135B"/>
    <w:rsid w:val="0099184A"/>
    <w:rsid w:val="009918C8"/>
    <w:rsid w:val="009923EB"/>
    <w:rsid w:val="00992614"/>
    <w:rsid w:val="00993262"/>
    <w:rsid w:val="009933C1"/>
    <w:rsid w:val="009945CD"/>
    <w:rsid w:val="00995A6D"/>
    <w:rsid w:val="00995FA9"/>
    <w:rsid w:val="00997B3B"/>
    <w:rsid w:val="00997D98"/>
    <w:rsid w:val="009A02CB"/>
    <w:rsid w:val="009A05C5"/>
    <w:rsid w:val="009A0ABC"/>
    <w:rsid w:val="009A0B21"/>
    <w:rsid w:val="009A1201"/>
    <w:rsid w:val="009A1281"/>
    <w:rsid w:val="009A1C37"/>
    <w:rsid w:val="009A1D06"/>
    <w:rsid w:val="009A2826"/>
    <w:rsid w:val="009A2A74"/>
    <w:rsid w:val="009A2BEB"/>
    <w:rsid w:val="009A2D0E"/>
    <w:rsid w:val="009A3CCC"/>
    <w:rsid w:val="009A3EAC"/>
    <w:rsid w:val="009A40FB"/>
    <w:rsid w:val="009A43D0"/>
    <w:rsid w:val="009A4558"/>
    <w:rsid w:val="009A48D8"/>
    <w:rsid w:val="009A5357"/>
    <w:rsid w:val="009A54FE"/>
    <w:rsid w:val="009A576A"/>
    <w:rsid w:val="009A581B"/>
    <w:rsid w:val="009A6092"/>
    <w:rsid w:val="009A6B18"/>
    <w:rsid w:val="009A6C02"/>
    <w:rsid w:val="009A716F"/>
    <w:rsid w:val="009A7FEE"/>
    <w:rsid w:val="009B0553"/>
    <w:rsid w:val="009B0F03"/>
    <w:rsid w:val="009B11B0"/>
    <w:rsid w:val="009B12CE"/>
    <w:rsid w:val="009B14F0"/>
    <w:rsid w:val="009B1C21"/>
    <w:rsid w:val="009B1E21"/>
    <w:rsid w:val="009B1EE5"/>
    <w:rsid w:val="009B2CD4"/>
    <w:rsid w:val="009B2D25"/>
    <w:rsid w:val="009B305F"/>
    <w:rsid w:val="009B3197"/>
    <w:rsid w:val="009B31A9"/>
    <w:rsid w:val="009B3635"/>
    <w:rsid w:val="009B3961"/>
    <w:rsid w:val="009B4586"/>
    <w:rsid w:val="009B4C3C"/>
    <w:rsid w:val="009B4F47"/>
    <w:rsid w:val="009B5BA9"/>
    <w:rsid w:val="009B5D7E"/>
    <w:rsid w:val="009B5FEE"/>
    <w:rsid w:val="009B62FB"/>
    <w:rsid w:val="009B6F3B"/>
    <w:rsid w:val="009B6FFE"/>
    <w:rsid w:val="009C11B8"/>
    <w:rsid w:val="009C1D99"/>
    <w:rsid w:val="009C1F5D"/>
    <w:rsid w:val="009C27CF"/>
    <w:rsid w:val="009C462B"/>
    <w:rsid w:val="009C46A7"/>
    <w:rsid w:val="009C4992"/>
    <w:rsid w:val="009C50CB"/>
    <w:rsid w:val="009C544D"/>
    <w:rsid w:val="009C556B"/>
    <w:rsid w:val="009C58A2"/>
    <w:rsid w:val="009C59EE"/>
    <w:rsid w:val="009C5F56"/>
    <w:rsid w:val="009C6566"/>
    <w:rsid w:val="009C69F7"/>
    <w:rsid w:val="009C6EDC"/>
    <w:rsid w:val="009C7114"/>
    <w:rsid w:val="009C74F5"/>
    <w:rsid w:val="009D0191"/>
    <w:rsid w:val="009D0899"/>
    <w:rsid w:val="009D0F73"/>
    <w:rsid w:val="009D11DD"/>
    <w:rsid w:val="009D15D1"/>
    <w:rsid w:val="009D1673"/>
    <w:rsid w:val="009D16CC"/>
    <w:rsid w:val="009D1E7D"/>
    <w:rsid w:val="009D20EA"/>
    <w:rsid w:val="009D2E10"/>
    <w:rsid w:val="009D2E6A"/>
    <w:rsid w:val="009D3E74"/>
    <w:rsid w:val="009D43CB"/>
    <w:rsid w:val="009D477E"/>
    <w:rsid w:val="009D4933"/>
    <w:rsid w:val="009D49A8"/>
    <w:rsid w:val="009D4E65"/>
    <w:rsid w:val="009D574E"/>
    <w:rsid w:val="009D5BCF"/>
    <w:rsid w:val="009D62AA"/>
    <w:rsid w:val="009D6F56"/>
    <w:rsid w:val="009D78D5"/>
    <w:rsid w:val="009D7B36"/>
    <w:rsid w:val="009E0284"/>
    <w:rsid w:val="009E0835"/>
    <w:rsid w:val="009E0CA9"/>
    <w:rsid w:val="009E1508"/>
    <w:rsid w:val="009E1C7B"/>
    <w:rsid w:val="009E1C98"/>
    <w:rsid w:val="009E26FB"/>
    <w:rsid w:val="009E29C7"/>
    <w:rsid w:val="009E2B10"/>
    <w:rsid w:val="009E36C3"/>
    <w:rsid w:val="009E36EB"/>
    <w:rsid w:val="009E3A6B"/>
    <w:rsid w:val="009E42CD"/>
    <w:rsid w:val="009E4721"/>
    <w:rsid w:val="009E475C"/>
    <w:rsid w:val="009E5569"/>
    <w:rsid w:val="009E5DE3"/>
    <w:rsid w:val="009E63B6"/>
    <w:rsid w:val="009E6910"/>
    <w:rsid w:val="009E6F1F"/>
    <w:rsid w:val="009E7323"/>
    <w:rsid w:val="009E7437"/>
    <w:rsid w:val="009E7955"/>
    <w:rsid w:val="009E79CF"/>
    <w:rsid w:val="009E7BEB"/>
    <w:rsid w:val="009F028A"/>
    <w:rsid w:val="009F046A"/>
    <w:rsid w:val="009F05A5"/>
    <w:rsid w:val="009F0ADE"/>
    <w:rsid w:val="009F0DBE"/>
    <w:rsid w:val="009F1485"/>
    <w:rsid w:val="009F1A83"/>
    <w:rsid w:val="009F1A9A"/>
    <w:rsid w:val="009F1C37"/>
    <w:rsid w:val="009F36E5"/>
    <w:rsid w:val="009F4242"/>
    <w:rsid w:val="009F50DA"/>
    <w:rsid w:val="009F6523"/>
    <w:rsid w:val="009F6A04"/>
    <w:rsid w:val="009F6EA5"/>
    <w:rsid w:val="009F6EC0"/>
    <w:rsid w:val="009F7456"/>
    <w:rsid w:val="009F75DA"/>
    <w:rsid w:val="009F7C59"/>
    <w:rsid w:val="009F7C73"/>
    <w:rsid w:val="00A0048A"/>
    <w:rsid w:val="00A00947"/>
    <w:rsid w:val="00A0098E"/>
    <w:rsid w:val="00A00D82"/>
    <w:rsid w:val="00A00F0B"/>
    <w:rsid w:val="00A01437"/>
    <w:rsid w:val="00A01471"/>
    <w:rsid w:val="00A0192A"/>
    <w:rsid w:val="00A01CC3"/>
    <w:rsid w:val="00A01D00"/>
    <w:rsid w:val="00A01D8A"/>
    <w:rsid w:val="00A01E3A"/>
    <w:rsid w:val="00A021EA"/>
    <w:rsid w:val="00A02487"/>
    <w:rsid w:val="00A0265A"/>
    <w:rsid w:val="00A0326C"/>
    <w:rsid w:val="00A03354"/>
    <w:rsid w:val="00A033A1"/>
    <w:rsid w:val="00A0340A"/>
    <w:rsid w:val="00A034EC"/>
    <w:rsid w:val="00A040DC"/>
    <w:rsid w:val="00A057BC"/>
    <w:rsid w:val="00A077DC"/>
    <w:rsid w:val="00A079AF"/>
    <w:rsid w:val="00A11B49"/>
    <w:rsid w:val="00A11D1F"/>
    <w:rsid w:val="00A11EDF"/>
    <w:rsid w:val="00A11F63"/>
    <w:rsid w:val="00A1258C"/>
    <w:rsid w:val="00A12A55"/>
    <w:rsid w:val="00A12E33"/>
    <w:rsid w:val="00A12EE1"/>
    <w:rsid w:val="00A1329E"/>
    <w:rsid w:val="00A13BE8"/>
    <w:rsid w:val="00A13ED7"/>
    <w:rsid w:val="00A14323"/>
    <w:rsid w:val="00A14419"/>
    <w:rsid w:val="00A1461F"/>
    <w:rsid w:val="00A14671"/>
    <w:rsid w:val="00A151FE"/>
    <w:rsid w:val="00A15291"/>
    <w:rsid w:val="00A155D5"/>
    <w:rsid w:val="00A15602"/>
    <w:rsid w:val="00A15EB4"/>
    <w:rsid w:val="00A1600C"/>
    <w:rsid w:val="00A16112"/>
    <w:rsid w:val="00A16435"/>
    <w:rsid w:val="00A16A53"/>
    <w:rsid w:val="00A16B78"/>
    <w:rsid w:val="00A173E7"/>
    <w:rsid w:val="00A17F0D"/>
    <w:rsid w:val="00A207EB"/>
    <w:rsid w:val="00A20B23"/>
    <w:rsid w:val="00A20B27"/>
    <w:rsid w:val="00A20DF9"/>
    <w:rsid w:val="00A215E8"/>
    <w:rsid w:val="00A21B8A"/>
    <w:rsid w:val="00A2246A"/>
    <w:rsid w:val="00A226AD"/>
    <w:rsid w:val="00A22899"/>
    <w:rsid w:val="00A2306E"/>
    <w:rsid w:val="00A23A16"/>
    <w:rsid w:val="00A23E7F"/>
    <w:rsid w:val="00A245CF"/>
    <w:rsid w:val="00A24B20"/>
    <w:rsid w:val="00A2506B"/>
    <w:rsid w:val="00A2569A"/>
    <w:rsid w:val="00A25834"/>
    <w:rsid w:val="00A25D12"/>
    <w:rsid w:val="00A25FF3"/>
    <w:rsid w:val="00A26245"/>
    <w:rsid w:val="00A263D4"/>
    <w:rsid w:val="00A26E80"/>
    <w:rsid w:val="00A274C4"/>
    <w:rsid w:val="00A277B9"/>
    <w:rsid w:val="00A30333"/>
    <w:rsid w:val="00A303CC"/>
    <w:rsid w:val="00A30B0B"/>
    <w:rsid w:val="00A30B8C"/>
    <w:rsid w:val="00A30E9A"/>
    <w:rsid w:val="00A30F7D"/>
    <w:rsid w:val="00A3116D"/>
    <w:rsid w:val="00A31687"/>
    <w:rsid w:val="00A31B0D"/>
    <w:rsid w:val="00A31B2C"/>
    <w:rsid w:val="00A326D1"/>
    <w:rsid w:val="00A328B1"/>
    <w:rsid w:val="00A32B7E"/>
    <w:rsid w:val="00A3361A"/>
    <w:rsid w:val="00A337B7"/>
    <w:rsid w:val="00A337DD"/>
    <w:rsid w:val="00A33BE0"/>
    <w:rsid w:val="00A33E18"/>
    <w:rsid w:val="00A3402E"/>
    <w:rsid w:val="00A35042"/>
    <w:rsid w:val="00A350A9"/>
    <w:rsid w:val="00A351C9"/>
    <w:rsid w:val="00A3589B"/>
    <w:rsid w:val="00A35C86"/>
    <w:rsid w:val="00A361BD"/>
    <w:rsid w:val="00A36A15"/>
    <w:rsid w:val="00A36A87"/>
    <w:rsid w:val="00A36ADD"/>
    <w:rsid w:val="00A37304"/>
    <w:rsid w:val="00A37EC1"/>
    <w:rsid w:val="00A4089D"/>
    <w:rsid w:val="00A41BD9"/>
    <w:rsid w:val="00A425C4"/>
    <w:rsid w:val="00A42854"/>
    <w:rsid w:val="00A42BD1"/>
    <w:rsid w:val="00A42ED1"/>
    <w:rsid w:val="00A4309D"/>
    <w:rsid w:val="00A4311A"/>
    <w:rsid w:val="00A43DB3"/>
    <w:rsid w:val="00A440E1"/>
    <w:rsid w:val="00A4414B"/>
    <w:rsid w:val="00A444C0"/>
    <w:rsid w:val="00A446C6"/>
    <w:rsid w:val="00A4471D"/>
    <w:rsid w:val="00A44EFF"/>
    <w:rsid w:val="00A44FD9"/>
    <w:rsid w:val="00A45905"/>
    <w:rsid w:val="00A459F3"/>
    <w:rsid w:val="00A45F86"/>
    <w:rsid w:val="00A46263"/>
    <w:rsid w:val="00A46639"/>
    <w:rsid w:val="00A46A72"/>
    <w:rsid w:val="00A46AF4"/>
    <w:rsid w:val="00A46D30"/>
    <w:rsid w:val="00A46F65"/>
    <w:rsid w:val="00A477F2"/>
    <w:rsid w:val="00A4796D"/>
    <w:rsid w:val="00A501C4"/>
    <w:rsid w:val="00A50456"/>
    <w:rsid w:val="00A509AC"/>
    <w:rsid w:val="00A509FE"/>
    <w:rsid w:val="00A50DBB"/>
    <w:rsid w:val="00A5102D"/>
    <w:rsid w:val="00A514E3"/>
    <w:rsid w:val="00A51F76"/>
    <w:rsid w:val="00A51FD5"/>
    <w:rsid w:val="00A51FF7"/>
    <w:rsid w:val="00A52034"/>
    <w:rsid w:val="00A52A23"/>
    <w:rsid w:val="00A52E62"/>
    <w:rsid w:val="00A534B8"/>
    <w:rsid w:val="00A53C4E"/>
    <w:rsid w:val="00A53FE1"/>
    <w:rsid w:val="00A54117"/>
    <w:rsid w:val="00A54146"/>
    <w:rsid w:val="00A548B6"/>
    <w:rsid w:val="00A54C26"/>
    <w:rsid w:val="00A54EFA"/>
    <w:rsid w:val="00A55580"/>
    <w:rsid w:val="00A5585B"/>
    <w:rsid w:val="00A561D8"/>
    <w:rsid w:val="00A565FB"/>
    <w:rsid w:val="00A5671B"/>
    <w:rsid w:val="00A569E0"/>
    <w:rsid w:val="00A572EB"/>
    <w:rsid w:val="00A5795F"/>
    <w:rsid w:val="00A60541"/>
    <w:rsid w:val="00A6055B"/>
    <w:rsid w:val="00A60C44"/>
    <w:rsid w:val="00A61025"/>
    <w:rsid w:val="00A61111"/>
    <w:rsid w:val="00A612B7"/>
    <w:rsid w:val="00A618D0"/>
    <w:rsid w:val="00A61AFE"/>
    <w:rsid w:val="00A61D26"/>
    <w:rsid w:val="00A62B22"/>
    <w:rsid w:val="00A62E60"/>
    <w:rsid w:val="00A62F88"/>
    <w:rsid w:val="00A630EB"/>
    <w:rsid w:val="00A63C3C"/>
    <w:rsid w:val="00A63F44"/>
    <w:rsid w:val="00A64B19"/>
    <w:rsid w:val="00A65015"/>
    <w:rsid w:val="00A658A1"/>
    <w:rsid w:val="00A65E87"/>
    <w:rsid w:val="00A65EC2"/>
    <w:rsid w:val="00A660EF"/>
    <w:rsid w:val="00A66511"/>
    <w:rsid w:val="00A66630"/>
    <w:rsid w:val="00A66A97"/>
    <w:rsid w:val="00A678A2"/>
    <w:rsid w:val="00A6795A"/>
    <w:rsid w:val="00A67E8B"/>
    <w:rsid w:val="00A67FCF"/>
    <w:rsid w:val="00A7035D"/>
    <w:rsid w:val="00A70EE2"/>
    <w:rsid w:val="00A716D2"/>
    <w:rsid w:val="00A716F3"/>
    <w:rsid w:val="00A7225E"/>
    <w:rsid w:val="00A729BC"/>
    <w:rsid w:val="00A7352E"/>
    <w:rsid w:val="00A738C1"/>
    <w:rsid w:val="00A73B4A"/>
    <w:rsid w:val="00A73BCD"/>
    <w:rsid w:val="00A73F2B"/>
    <w:rsid w:val="00A74A9A"/>
    <w:rsid w:val="00A7541B"/>
    <w:rsid w:val="00A75E06"/>
    <w:rsid w:val="00A75E17"/>
    <w:rsid w:val="00A76882"/>
    <w:rsid w:val="00A76A1D"/>
    <w:rsid w:val="00A76A5B"/>
    <w:rsid w:val="00A76CD4"/>
    <w:rsid w:val="00A7728D"/>
    <w:rsid w:val="00A77786"/>
    <w:rsid w:val="00A77C3C"/>
    <w:rsid w:val="00A8018A"/>
    <w:rsid w:val="00A8021C"/>
    <w:rsid w:val="00A804F0"/>
    <w:rsid w:val="00A807B2"/>
    <w:rsid w:val="00A8093C"/>
    <w:rsid w:val="00A80AF0"/>
    <w:rsid w:val="00A80F5F"/>
    <w:rsid w:val="00A81BDE"/>
    <w:rsid w:val="00A83099"/>
    <w:rsid w:val="00A83407"/>
    <w:rsid w:val="00A83980"/>
    <w:rsid w:val="00A853CF"/>
    <w:rsid w:val="00A8542B"/>
    <w:rsid w:val="00A85971"/>
    <w:rsid w:val="00A85981"/>
    <w:rsid w:val="00A864F2"/>
    <w:rsid w:val="00A8653A"/>
    <w:rsid w:val="00A86E0C"/>
    <w:rsid w:val="00A876AF"/>
    <w:rsid w:val="00A90074"/>
    <w:rsid w:val="00A909C3"/>
    <w:rsid w:val="00A90D52"/>
    <w:rsid w:val="00A91242"/>
    <w:rsid w:val="00A91CBB"/>
    <w:rsid w:val="00A927BC"/>
    <w:rsid w:val="00A9290F"/>
    <w:rsid w:val="00A92B80"/>
    <w:rsid w:val="00A92DFB"/>
    <w:rsid w:val="00A93191"/>
    <w:rsid w:val="00A9350A"/>
    <w:rsid w:val="00A93965"/>
    <w:rsid w:val="00A93E4A"/>
    <w:rsid w:val="00A93EF4"/>
    <w:rsid w:val="00A942C7"/>
    <w:rsid w:val="00A9441D"/>
    <w:rsid w:val="00A946F0"/>
    <w:rsid w:val="00A947F9"/>
    <w:rsid w:val="00A949EF"/>
    <w:rsid w:val="00A94B63"/>
    <w:rsid w:val="00A94FDD"/>
    <w:rsid w:val="00A954F7"/>
    <w:rsid w:val="00A95D7D"/>
    <w:rsid w:val="00A95EB4"/>
    <w:rsid w:val="00A965DE"/>
    <w:rsid w:val="00A966EC"/>
    <w:rsid w:val="00A968C9"/>
    <w:rsid w:val="00A96BFD"/>
    <w:rsid w:val="00A975FB"/>
    <w:rsid w:val="00A979E2"/>
    <w:rsid w:val="00A97E99"/>
    <w:rsid w:val="00A97EA8"/>
    <w:rsid w:val="00AA0273"/>
    <w:rsid w:val="00AA0287"/>
    <w:rsid w:val="00AA0726"/>
    <w:rsid w:val="00AA11F8"/>
    <w:rsid w:val="00AA1424"/>
    <w:rsid w:val="00AA14AB"/>
    <w:rsid w:val="00AA2438"/>
    <w:rsid w:val="00AA24DF"/>
    <w:rsid w:val="00AA24F1"/>
    <w:rsid w:val="00AA4889"/>
    <w:rsid w:val="00AA4C40"/>
    <w:rsid w:val="00AA5042"/>
    <w:rsid w:val="00AA504E"/>
    <w:rsid w:val="00AA5927"/>
    <w:rsid w:val="00AA5ED9"/>
    <w:rsid w:val="00AA62E2"/>
    <w:rsid w:val="00AA66FF"/>
    <w:rsid w:val="00AA7AAA"/>
    <w:rsid w:val="00AA7F51"/>
    <w:rsid w:val="00AB04E8"/>
    <w:rsid w:val="00AB0CFE"/>
    <w:rsid w:val="00AB0ED3"/>
    <w:rsid w:val="00AB123A"/>
    <w:rsid w:val="00AB135D"/>
    <w:rsid w:val="00AB15A1"/>
    <w:rsid w:val="00AB1775"/>
    <w:rsid w:val="00AB1D76"/>
    <w:rsid w:val="00AB21F7"/>
    <w:rsid w:val="00AB2422"/>
    <w:rsid w:val="00AB2A2B"/>
    <w:rsid w:val="00AB2BC7"/>
    <w:rsid w:val="00AB2C08"/>
    <w:rsid w:val="00AB3840"/>
    <w:rsid w:val="00AB4592"/>
    <w:rsid w:val="00AB4E3B"/>
    <w:rsid w:val="00AB55BB"/>
    <w:rsid w:val="00AB59BE"/>
    <w:rsid w:val="00AB5A6C"/>
    <w:rsid w:val="00AB5ADB"/>
    <w:rsid w:val="00AB5E4D"/>
    <w:rsid w:val="00AB5F8A"/>
    <w:rsid w:val="00AB6280"/>
    <w:rsid w:val="00AB6466"/>
    <w:rsid w:val="00AB693D"/>
    <w:rsid w:val="00AB6A3C"/>
    <w:rsid w:val="00AB6A86"/>
    <w:rsid w:val="00AB6CF3"/>
    <w:rsid w:val="00AB6DBB"/>
    <w:rsid w:val="00AB711F"/>
    <w:rsid w:val="00AB72E6"/>
    <w:rsid w:val="00AB74B9"/>
    <w:rsid w:val="00AB7894"/>
    <w:rsid w:val="00AB7B4F"/>
    <w:rsid w:val="00AC00E9"/>
    <w:rsid w:val="00AC0244"/>
    <w:rsid w:val="00AC066A"/>
    <w:rsid w:val="00AC09A9"/>
    <w:rsid w:val="00AC0D41"/>
    <w:rsid w:val="00AC1131"/>
    <w:rsid w:val="00AC11E6"/>
    <w:rsid w:val="00AC1203"/>
    <w:rsid w:val="00AC193A"/>
    <w:rsid w:val="00AC19D2"/>
    <w:rsid w:val="00AC1F0E"/>
    <w:rsid w:val="00AC22C7"/>
    <w:rsid w:val="00AC2529"/>
    <w:rsid w:val="00AC26C2"/>
    <w:rsid w:val="00AC271F"/>
    <w:rsid w:val="00AC2C61"/>
    <w:rsid w:val="00AC2E17"/>
    <w:rsid w:val="00AC3C59"/>
    <w:rsid w:val="00AC4784"/>
    <w:rsid w:val="00AC47FA"/>
    <w:rsid w:val="00AC4B7C"/>
    <w:rsid w:val="00AC5696"/>
    <w:rsid w:val="00AC5ECE"/>
    <w:rsid w:val="00AC6409"/>
    <w:rsid w:val="00ACF9BF"/>
    <w:rsid w:val="00AD0FB6"/>
    <w:rsid w:val="00AD1480"/>
    <w:rsid w:val="00AD1584"/>
    <w:rsid w:val="00AD237A"/>
    <w:rsid w:val="00AD23E4"/>
    <w:rsid w:val="00AD2898"/>
    <w:rsid w:val="00AD2F58"/>
    <w:rsid w:val="00AD34C0"/>
    <w:rsid w:val="00AD3BAF"/>
    <w:rsid w:val="00AD40B8"/>
    <w:rsid w:val="00AD4DD9"/>
    <w:rsid w:val="00AD512F"/>
    <w:rsid w:val="00AD6187"/>
    <w:rsid w:val="00AD6287"/>
    <w:rsid w:val="00AD6649"/>
    <w:rsid w:val="00AD678B"/>
    <w:rsid w:val="00AD707B"/>
    <w:rsid w:val="00AD75BB"/>
    <w:rsid w:val="00AD7B86"/>
    <w:rsid w:val="00AD7F8F"/>
    <w:rsid w:val="00AD7FE4"/>
    <w:rsid w:val="00AE005D"/>
    <w:rsid w:val="00AE0410"/>
    <w:rsid w:val="00AE07D3"/>
    <w:rsid w:val="00AE0C10"/>
    <w:rsid w:val="00AE115E"/>
    <w:rsid w:val="00AE1341"/>
    <w:rsid w:val="00AE1A71"/>
    <w:rsid w:val="00AE1E88"/>
    <w:rsid w:val="00AE1F19"/>
    <w:rsid w:val="00AE24E5"/>
    <w:rsid w:val="00AE25F7"/>
    <w:rsid w:val="00AE30E6"/>
    <w:rsid w:val="00AE36E9"/>
    <w:rsid w:val="00AE3907"/>
    <w:rsid w:val="00AE391C"/>
    <w:rsid w:val="00AE3BA0"/>
    <w:rsid w:val="00AE4175"/>
    <w:rsid w:val="00AE4AEA"/>
    <w:rsid w:val="00AE4C0A"/>
    <w:rsid w:val="00AE4C9A"/>
    <w:rsid w:val="00AE5799"/>
    <w:rsid w:val="00AE6194"/>
    <w:rsid w:val="00AE65AD"/>
    <w:rsid w:val="00AE6C9B"/>
    <w:rsid w:val="00AE7139"/>
    <w:rsid w:val="00AE72E4"/>
    <w:rsid w:val="00AE7939"/>
    <w:rsid w:val="00AE7975"/>
    <w:rsid w:val="00AE79A0"/>
    <w:rsid w:val="00AE7D6B"/>
    <w:rsid w:val="00AE7F2B"/>
    <w:rsid w:val="00AF000C"/>
    <w:rsid w:val="00AF0C89"/>
    <w:rsid w:val="00AF0CF6"/>
    <w:rsid w:val="00AF14D2"/>
    <w:rsid w:val="00AF1543"/>
    <w:rsid w:val="00AF1565"/>
    <w:rsid w:val="00AF181C"/>
    <w:rsid w:val="00AF1C12"/>
    <w:rsid w:val="00AF23F7"/>
    <w:rsid w:val="00AF2C54"/>
    <w:rsid w:val="00AF303A"/>
    <w:rsid w:val="00AF3B05"/>
    <w:rsid w:val="00AF40DA"/>
    <w:rsid w:val="00AF4604"/>
    <w:rsid w:val="00AF4738"/>
    <w:rsid w:val="00AF4B9B"/>
    <w:rsid w:val="00AF4D22"/>
    <w:rsid w:val="00AF5193"/>
    <w:rsid w:val="00AF527D"/>
    <w:rsid w:val="00AF5B22"/>
    <w:rsid w:val="00AF5CE4"/>
    <w:rsid w:val="00AF5E27"/>
    <w:rsid w:val="00AF62D1"/>
    <w:rsid w:val="00AF694A"/>
    <w:rsid w:val="00AF7620"/>
    <w:rsid w:val="00AF7654"/>
    <w:rsid w:val="00AF7A79"/>
    <w:rsid w:val="00AF7FA4"/>
    <w:rsid w:val="00B00143"/>
    <w:rsid w:val="00B0062E"/>
    <w:rsid w:val="00B00CB4"/>
    <w:rsid w:val="00B01209"/>
    <w:rsid w:val="00B01BA0"/>
    <w:rsid w:val="00B02121"/>
    <w:rsid w:val="00B02239"/>
    <w:rsid w:val="00B024CC"/>
    <w:rsid w:val="00B02F28"/>
    <w:rsid w:val="00B04343"/>
    <w:rsid w:val="00B04649"/>
    <w:rsid w:val="00B04EC1"/>
    <w:rsid w:val="00B056B5"/>
    <w:rsid w:val="00B05B5C"/>
    <w:rsid w:val="00B05D71"/>
    <w:rsid w:val="00B05EA4"/>
    <w:rsid w:val="00B0691F"/>
    <w:rsid w:val="00B06B86"/>
    <w:rsid w:val="00B079CB"/>
    <w:rsid w:val="00B07F05"/>
    <w:rsid w:val="00B107A7"/>
    <w:rsid w:val="00B10844"/>
    <w:rsid w:val="00B10FA4"/>
    <w:rsid w:val="00B11613"/>
    <w:rsid w:val="00B1172A"/>
    <w:rsid w:val="00B11D52"/>
    <w:rsid w:val="00B125BA"/>
    <w:rsid w:val="00B12623"/>
    <w:rsid w:val="00B12879"/>
    <w:rsid w:val="00B13213"/>
    <w:rsid w:val="00B13AA5"/>
    <w:rsid w:val="00B13B8D"/>
    <w:rsid w:val="00B1405A"/>
    <w:rsid w:val="00B14082"/>
    <w:rsid w:val="00B14630"/>
    <w:rsid w:val="00B159F4"/>
    <w:rsid w:val="00B15A01"/>
    <w:rsid w:val="00B15A53"/>
    <w:rsid w:val="00B15E09"/>
    <w:rsid w:val="00B160F1"/>
    <w:rsid w:val="00B16A8E"/>
    <w:rsid w:val="00B1777F"/>
    <w:rsid w:val="00B17C70"/>
    <w:rsid w:val="00B200F7"/>
    <w:rsid w:val="00B20295"/>
    <w:rsid w:val="00B20688"/>
    <w:rsid w:val="00B20766"/>
    <w:rsid w:val="00B20BB1"/>
    <w:rsid w:val="00B224C5"/>
    <w:rsid w:val="00B2252E"/>
    <w:rsid w:val="00B228C5"/>
    <w:rsid w:val="00B22BAC"/>
    <w:rsid w:val="00B22BE6"/>
    <w:rsid w:val="00B231D9"/>
    <w:rsid w:val="00B25825"/>
    <w:rsid w:val="00B25B4D"/>
    <w:rsid w:val="00B25C5C"/>
    <w:rsid w:val="00B25CF1"/>
    <w:rsid w:val="00B25ECB"/>
    <w:rsid w:val="00B2628A"/>
    <w:rsid w:val="00B267AB"/>
    <w:rsid w:val="00B2715A"/>
    <w:rsid w:val="00B27E2B"/>
    <w:rsid w:val="00B27E79"/>
    <w:rsid w:val="00B303DC"/>
    <w:rsid w:val="00B3072A"/>
    <w:rsid w:val="00B308FC"/>
    <w:rsid w:val="00B31CE4"/>
    <w:rsid w:val="00B3273B"/>
    <w:rsid w:val="00B32A05"/>
    <w:rsid w:val="00B32C53"/>
    <w:rsid w:val="00B33092"/>
    <w:rsid w:val="00B3330C"/>
    <w:rsid w:val="00B33762"/>
    <w:rsid w:val="00B33B57"/>
    <w:rsid w:val="00B33B80"/>
    <w:rsid w:val="00B34034"/>
    <w:rsid w:val="00B34710"/>
    <w:rsid w:val="00B37C1A"/>
    <w:rsid w:val="00B37C86"/>
    <w:rsid w:val="00B4038A"/>
    <w:rsid w:val="00B406B2"/>
    <w:rsid w:val="00B40723"/>
    <w:rsid w:val="00B40A6E"/>
    <w:rsid w:val="00B41088"/>
    <w:rsid w:val="00B412F1"/>
    <w:rsid w:val="00B42049"/>
    <w:rsid w:val="00B42122"/>
    <w:rsid w:val="00B4235C"/>
    <w:rsid w:val="00B423BC"/>
    <w:rsid w:val="00B42491"/>
    <w:rsid w:val="00B42D50"/>
    <w:rsid w:val="00B42E99"/>
    <w:rsid w:val="00B432A0"/>
    <w:rsid w:val="00B43521"/>
    <w:rsid w:val="00B43544"/>
    <w:rsid w:val="00B4359E"/>
    <w:rsid w:val="00B44A18"/>
    <w:rsid w:val="00B44A5E"/>
    <w:rsid w:val="00B451CF"/>
    <w:rsid w:val="00B452C3"/>
    <w:rsid w:val="00B452DE"/>
    <w:rsid w:val="00B45A1F"/>
    <w:rsid w:val="00B45C64"/>
    <w:rsid w:val="00B45D0E"/>
    <w:rsid w:val="00B46B45"/>
    <w:rsid w:val="00B47394"/>
    <w:rsid w:val="00B47C0F"/>
    <w:rsid w:val="00B47E17"/>
    <w:rsid w:val="00B502A1"/>
    <w:rsid w:val="00B5107B"/>
    <w:rsid w:val="00B5119B"/>
    <w:rsid w:val="00B5154C"/>
    <w:rsid w:val="00B5181F"/>
    <w:rsid w:val="00B5196A"/>
    <w:rsid w:val="00B51B48"/>
    <w:rsid w:val="00B51EF8"/>
    <w:rsid w:val="00B51F55"/>
    <w:rsid w:val="00B52800"/>
    <w:rsid w:val="00B53A5E"/>
    <w:rsid w:val="00B545A6"/>
    <w:rsid w:val="00B54B7D"/>
    <w:rsid w:val="00B552C7"/>
    <w:rsid w:val="00B555B7"/>
    <w:rsid w:val="00B558C2"/>
    <w:rsid w:val="00B5592D"/>
    <w:rsid w:val="00B55AC9"/>
    <w:rsid w:val="00B55EFF"/>
    <w:rsid w:val="00B55FF7"/>
    <w:rsid w:val="00B56252"/>
    <w:rsid w:val="00B56F7E"/>
    <w:rsid w:val="00B56FDB"/>
    <w:rsid w:val="00B57366"/>
    <w:rsid w:val="00B60314"/>
    <w:rsid w:val="00B60415"/>
    <w:rsid w:val="00B606A0"/>
    <w:rsid w:val="00B60B7F"/>
    <w:rsid w:val="00B60BD1"/>
    <w:rsid w:val="00B60D0E"/>
    <w:rsid w:val="00B60E21"/>
    <w:rsid w:val="00B611EE"/>
    <w:rsid w:val="00B61A18"/>
    <w:rsid w:val="00B61A87"/>
    <w:rsid w:val="00B61C3B"/>
    <w:rsid w:val="00B61CFF"/>
    <w:rsid w:val="00B61F81"/>
    <w:rsid w:val="00B62F56"/>
    <w:rsid w:val="00B6305C"/>
    <w:rsid w:val="00B63095"/>
    <w:rsid w:val="00B635D8"/>
    <w:rsid w:val="00B63924"/>
    <w:rsid w:val="00B65490"/>
    <w:rsid w:val="00B65649"/>
    <w:rsid w:val="00B65A76"/>
    <w:rsid w:val="00B665F3"/>
    <w:rsid w:val="00B66857"/>
    <w:rsid w:val="00B6712D"/>
    <w:rsid w:val="00B67226"/>
    <w:rsid w:val="00B67D06"/>
    <w:rsid w:val="00B67F58"/>
    <w:rsid w:val="00B67FB8"/>
    <w:rsid w:val="00B7018B"/>
    <w:rsid w:val="00B701A3"/>
    <w:rsid w:val="00B71399"/>
    <w:rsid w:val="00B71930"/>
    <w:rsid w:val="00B71B28"/>
    <w:rsid w:val="00B71DA3"/>
    <w:rsid w:val="00B7267E"/>
    <w:rsid w:val="00B72934"/>
    <w:rsid w:val="00B729E8"/>
    <w:rsid w:val="00B72E1A"/>
    <w:rsid w:val="00B731FF"/>
    <w:rsid w:val="00B73E4C"/>
    <w:rsid w:val="00B73EE6"/>
    <w:rsid w:val="00B74204"/>
    <w:rsid w:val="00B74213"/>
    <w:rsid w:val="00B743D1"/>
    <w:rsid w:val="00B746BC"/>
    <w:rsid w:val="00B74705"/>
    <w:rsid w:val="00B748C0"/>
    <w:rsid w:val="00B74C6A"/>
    <w:rsid w:val="00B74FB4"/>
    <w:rsid w:val="00B7528C"/>
    <w:rsid w:val="00B75AE7"/>
    <w:rsid w:val="00B75D59"/>
    <w:rsid w:val="00B765E7"/>
    <w:rsid w:val="00B76607"/>
    <w:rsid w:val="00B76DD4"/>
    <w:rsid w:val="00B776A9"/>
    <w:rsid w:val="00B77BC9"/>
    <w:rsid w:val="00B80C3B"/>
    <w:rsid w:val="00B80EBF"/>
    <w:rsid w:val="00B81128"/>
    <w:rsid w:val="00B81156"/>
    <w:rsid w:val="00B81662"/>
    <w:rsid w:val="00B81D5C"/>
    <w:rsid w:val="00B8235C"/>
    <w:rsid w:val="00B82B87"/>
    <w:rsid w:val="00B82E72"/>
    <w:rsid w:val="00B83E62"/>
    <w:rsid w:val="00B843FF"/>
    <w:rsid w:val="00B84419"/>
    <w:rsid w:val="00B84848"/>
    <w:rsid w:val="00B84B40"/>
    <w:rsid w:val="00B84F82"/>
    <w:rsid w:val="00B8503A"/>
    <w:rsid w:val="00B85376"/>
    <w:rsid w:val="00B85DCE"/>
    <w:rsid w:val="00B861E1"/>
    <w:rsid w:val="00B8654C"/>
    <w:rsid w:val="00B87737"/>
    <w:rsid w:val="00B87D4E"/>
    <w:rsid w:val="00B87D53"/>
    <w:rsid w:val="00B90571"/>
    <w:rsid w:val="00B9082E"/>
    <w:rsid w:val="00B90888"/>
    <w:rsid w:val="00B912F6"/>
    <w:rsid w:val="00B91F90"/>
    <w:rsid w:val="00B92313"/>
    <w:rsid w:val="00B928E9"/>
    <w:rsid w:val="00B92AE9"/>
    <w:rsid w:val="00B92C08"/>
    <w:rsid w:val="00B92E8B"/>
    <w:rsid w:val="00B92FDD"/>
    <w:rsid w:val="00B93078"/>
    <w:rsid w:val="00B93272"/>
    <w:rsid w:val="00B9339E"/>
    <w:rsid w:val="00B93579"/>
    <w:rsid w:val="00B93A98"/>
    <w:rsid w:val="00B940F4"/>
    <w:rsid w:val="00B94E4D"/>
    <w:rsid w:val="00B95B3A"/>
    <w:rsid w:val="00B961E7"/>
    <w:rsid w:val="00B969F2"/>
    <w:rsid w:val="00B96C60"/>
    <w:rsid w:val="00B96F06"/>
    <w:rsid w:val="00B97436"/>
    <w:rsid w:val="00B9743D"/>
    <w:rsid w:val="00B97781"/>
    <w:rsid w:val="00B97CFF"/>
    <w:rsid w:val="00B97F26"/>
    <w:rsid w:val="00B9CCCA"/>
    <w:rsid w:val="00BA03E0"/>
    <w:rsid w:val="00BA08C1"/>
    <w:rsid w:val="00BA0D13"/>
    <w:rsid w:val="00BA1216"/>
    <w:rsid w:val="00BA1A07"/>
    <w:rsid w:val="00BA1D1E"/>
    <w:rsid w:val="00BA21BA"/>
    <w:rsid w:val="00BA2B89"/>
    <w:rsid w:val="00BA3092"/>
    <w:rsid w:val="00BA342E"/>
    <w:rsid w:val="00BA34ED"/>
    <w:rsid w:val="00BA3EBE"/>
    <w:rsid w:val="00BA41B1"/>
    <w:rsid w:val="00BA4724"/>
    <w:rsid w:val="00BA4B49"/>
    <w:rsid w:val="00BA4F01"/>
    <w:rsid w:val="00BA581C"/>
    <w:rsid w:val="00BA5EB7"/>
    <w:rsid w:val="00BA62BE"/>
    <w:rsid w:val="00BA64BB"/>
    <w:rsid w:val="00BA679D"/>
    <w:rsid w:val="00BA73B0"/>
    <w:rsid w:val="00BA7A2D"/>
    <w:rsid w:val="00BA7B59"/>
    <w:rsid w:val="00BB0DF8"/>
    <w:rsid w:val="00BB157D"/>
    <w:rsid w:val="00BB1708"/>
    <w:rsid w:val="00BB1711"/>
    <w:rsid w:val="00BB1784"/>
    <w:rsid w:val="00BB17C9"/>
    <w:rsid w:val="00BB186B"/>
    <w:rsid w:val="00BB25A4"/>
    <w:rsid w:val="00BB3000"/>
    <w:rsid w:val="00BB3483"/>
    <w:rsid w:val="00BB3B31"/>
    <w:rsid w:val="00BB3D6F"/>
    <w:rsid w:val="00BB40FF"/>
    <w:rsid w:val="00BB423F"/>
    <w:rsid w:val="00BB477F"/>
    <w:rsid w:val="00BB48EA"/>
    <w:rsid w:val="00BB4D97"/>
    <w:rsid w:val="00BB4DAE"/>
    <w:rsid w:val="00BB5353"/>
    <w:rsid w:val="00BB5648"/>
    <w:rsid w:val="00BB5911"/>
    <w:rsid w:val="00BB595C"/>
    <w:rsid w:val="00BB69EC"/>
    <w:rsid w:val="00BB6A0B"/>
    <w:rsid w:val="00BB779C"/>
    <w:rsid w:val="00BB79F0"/>
    <w:rsid w:val="00BB7C79"/>
    <w:rsid w:val="00BB7E18"/>
    <w:rsid w:val="00BC000F"/>
    <w:rsid w:val="00BC02A3"/>
    <w:rsid w:val="00BC05A2"/>
    <w:rsid w:val="00BC0715"/>
    <w:rsid w:val="00BC0F14"/>
    <w:rsid w:val="00BC1017"/>
    <w:rsid w:val="00BC12DC"/>
    <w:rsid w:val="00BC1976"/>
    <w:rsid w:val="00BC1BE0"/>
    <w:rsid w:val="00BC1F5B"/>
    <w:rsid w:val="00BC2117"/>
    <w:rsid w:val="00BC243E"/>
    <w:rsid w:val="00BC25FD"/>
    <w:rsid w:val="00BC27DE"/>
    <w:rsid w:val="00BC2A7E"/>
    <w:rsid w:val="00BC31B6"/>
    <w:rsid w:val="00BC3435"/>
    <w:rsid w:val="00BC3D7B"/>
    <w:rsid w:val="00BC4353"/>
    <w:rsid w:val="00BC5118"/>
    <w:rsid w:val="00BC52ED"/>
    <w:rsid w:val="00BC5B9B"/>
    <w:rsid w:val="00BC661A"/>
    <w:rsid w:val="00BC675C"/>
    <w:rsid w:val="00BC6B5B"/>
    <w:rsid w:val="00BC6EDA"/>
    <w:rsid w:val="00BC72F4"/>
    <w:rsid w:val="00BC73CA"/>
    <w:rsid w:val="00BC7900"/>
    <w:rsid w:val="00BC7963"/>
    <w:rsid w:val="00BC7BC9"/>
    <w:rsid w:val="00BC7F0E"/>
    <w:rsid w:val="00BD11DC"/>
    <w:rsid w:val="00BD19BE"/>
    <w:rsid w:val="00BD1E49"/>
    <w:rsid w:val="00BD20DC"/>
    <w:rsid w:val="00BD21E7"/>
    <w:rsid w:val="00BD2453"/>
    <w:rsid w:val="00BD26B0"/>
    <w:rsid w:val="00BD2991"/>
    <w:rsid w:val="00BD34D3"/>
    <w:rsid w:val="00BD364C"/>
    <w:rsid w:val="00BD41EF"/>
    <w:rsid w:val="00BD5109"/>
    <w:rsid w:val="00BD56C3"/>
    <w:rsid w:val="00BD5A64"/>
    <w:rsid w:val="00BD5EE3"/>
    <w:rsid w:val="00BD601E"/>
    <w:rsid w:val="00BD63CF"/>
    <w:rsid w:val="00BD67E0"/>
    <w:rsid w:val="00BD6814"/>
    <w:rsid w:val="00BD6E2E"/>
    <w:rsid w:val="00BD6EEE"/>
    <w:rsid w:val="00BD750F"/>
    <w:rsid w:val="00BD777F"/>
    <w:rsid w:val="00BD7884"/>
    <w:rsid w:val="00BD7C9B"/>
    <w:rsid w:val="00BD7E1D"/>
    <w:rsid w:val="00BE01B0"/>
    <w:rsid w:val="00BE030A"/>
    <w:rsid w:val="00BE0D04"/>
    <w:rsid w:val="00BE10F8"/>
    <w:rsid w:val="00BE26B1"/>
    <w:rsid w:val="00BE3460"/>
    <w:rsid w:val="00BE4AC1"/>
    <w:rsid w:val="00BE4BD9"/>
    <w:rsid w:val="00BE4DE7"/>
    <w:rsid w:val="00BE575E"/>
    <w:rsid w:val="00BE5B3A"/>
    <w:rsid w:val="00BE5E12"/>
    <w:rsid w:val="00BE60C9"/>
    <w:rsid w:val="00BE6878"/>
    <w:rsid w:val="00BE69CA"/>
    <w:rsid w:val="00BE6B9E"/>
    <w:rsid w:val="00BE7026"/>
    <w:rsid w:val="00BE7CC6"/>
    <w:rsid w:val="00BE7CDA"/>
    <w:rsid w:val="00BE7EC0"/>
    <w:rsid w:val="00BF012B"/>
    <w:rsid w:val="00BF07F3"/>
    <w:rsid w:val="00BF1778"/>
    <w:rsid w:val="00BF1EA2"/>
    <w:rsid w:val="00BF1EB9"/>
    <w:rsid w:val="00BF2032"/>
    <w:rsid w:val="00BF235D"/>
    <w:rsid w:val="00BF25C7"/>
    <w:rsid w:val="00BF28B1"/>
    <w:rsid w:val="00BF2F95"/>
    <w:rsid w:val="00BF3166"/>
    <w:rsid w:val="00BF3B27"/>
    <w:rsid w:val="00BF41D1"/>
    <w:rsid w:val="00BF44CE"/>
    <w:rsid w:val="00BF45E5"/>
    <w:rsid w:val="00BF4A93"/>
    <w:rsid w:val="00BF4C99"/>
    <w:rsid w:val="00BF51EF"/>
    <w:rsid w:val="00BF56A3"/>
    <w:rsid w:val="00BF6064"/>
    <w:rsid w:val="00BF6367"/>
    <w:rsid w:val="00BF6A09"/>
    <w:rsid w:val="00BF6A11"/>
    <w:rsid w:val="00BF7100"/>
    <w:rsid w:val="00BF757F"/>
    <w:rsid w:val="00C006E2"/>
    <w:rsid w:val="00C012A9"/>
    <w:rsid w:val="00C015C0"/>
    <w:rsid w:val="00C01E2D"/>
    <w:rsid w:val="00C02470"/>
    <w:rsid w:val="00C03111"/>
    <w:rsid w:val="00C03248"/>
    <w:rsid w:val="00C035B7"/>
    <w:rsid w:val="00C036A7"/>
    <w:rsid w:val="00C0384B"/>
    <w:rsid w:val="00C04BA0"/>
    <w:rsid w:val="00C04F7C"/>
    <w:rsid w:val="00C0555D"/>
    <w:rsid w:val="00C05DD3"/>
    <w:rsid w:val="00C06309"/>
    <w:rsid w:val="00C065BC"/>
    <w:rsid w:val="00C068ED"/>
    <w:rsid w:val="00C06A66"/>
    <w:rsid w:val="00C075B3"/>
    <w:rsid w:val="00C07639"/>
    <w:rsid w:val="00C078B2"/>
    <w:rsid w:val="00C1006A"/>
    <w:rsid w:val="00C1037A"/>
    <w:rsid w:val="00C10605"/>
    <w:rsid w:val="00C10D5F"/>
    <w:rsid w:val="00C10E82"/>
    <w:rsid w:val="00C11066"/>
    <w:rsid w:val="00C1116B"/>
    <w:rsid w:val="00C111AB"/>
    <w:rsid w:val="00C12141"/>
    <w:rsid w:val="00C12532"/>
    <w:rsid w:val="00C12566"/>
    <w:rsid w:val="00C12818"/>
    <w:rsid w:val="00C129B4"/>
    <w:rsid w:val="00C12B1C"/>
    <w:rsid w:val="00C12C2E"/>
    <w:rsid w:val="00C12F77"/>
    <w:rsid w:val="00C131DC"/>
    <w:rsid w:val="00C134D0"/>
    <w:rsid w:val="00C148F3"/>
    <w:rsid w:val="00C15164"/>
    <w:rsid w:val="00C1566E"/>
    <w:rsid w:val="00C15701"/>
    <w:rsid w:val="00C15878"/>
    <w:rsid w:val="00C15905"/>
    <w:rsid w:val="00C15A0F"/>
    <w:rsid w:val="00C15B7E"/>
    <w:rsid w:val="00C15E93"/>
    <w:rsid w:val="00C15FE9"/>
    <w:rsid w:val="00C16C0A"/>
    <w:rsid w:val="00C17113"/>
    <w:rsid w:val="00C173CC"/>
    <w:rsid w:val="00C179BC"/>
    <w:rsid w:val="00C1E67C"/>
    <w:rsid w:val="00C20DA9"/>
    <w:rsid w:val="00C21486"/>
    <w:rsid w:val="00C219C5"/>
    <w:rsid w:val="00C22712"/>
    <w:rsid w:val="00C23231"/>
    <w:rsid w:val="00C23431"/>
    <w:rsid w:val="00C23DEA"/>
    <w:rsid w:val="00C23F6B"/>
    <w:rsid w:val="00C2460A"/>
    <w:rsid w:val="00C24654"/>
    <w:rsid w:val="00C248DD"/>
    <w:rsid w:val="00C24FEA"/>
    <w:rsid w:val="00C257A8"/>
    <w:rsid w:val="00C25A39"/>
    <w:rsid w:val="00C26354"/>
    <w:rsid w:val="00C2691E"/>
    <w:rsid w:val="00C273AC"/>
    <w:rsid w:val="00C274C0"/>
    <w:rsid w:val="00C277DC"/>
    <w:rsid w:val="00C30116"/>
    <w:rsid w:val="00C30861"/>
    <w:rsid w:val="00C30BB3"/>
    <w:rsid w:val="00C31041"/>
    <w:rsid w:val="00C31195"/>
    <w:rsid w:val="00C3144D"/>
    <w:rsid w:val="00C31A17"/>
    <w:rsid w:val="00C31E69"/>
    <w:rsid w:val="00C32808"/>
    <w:rsid w:val="00C32DB4"/>
    <w:rsid w:val="00C3388D"/>
    <w:rsid w:val="00C33BAE"/>
    <w:rsid w:val="00C33C5F"/>
    <w:rsid w:val="00C34137"/>
    <w:rsid w:val="00C3567D"/>
    <w:rsid w:val="00C35792"/>
    <w:rsid w:val="00C35D3F"/>
    <w:rsid w:val="00C3603B"/>
    <w:rsid w:val="00C364C4"/>
    <w:rsid w:val="00C36E03"/>
    <w:rsid w:val="00C36E4B"/>
    <w:rsid w:val="00C3723C"/>
    <w:rsid w:val="00C37264"/>
    <w:rsid w:val="00C379F5"/>
    <w:rsid w:val="00C37A61"/>
    <w:rsid w:val="00C400CC"/>
    <w:rsid w:val="00C409CE"/>
    <w:rsid w:val="00C40B33"/>
    <w:rsid w:val="00C40D05"/>
    <w:rsid w:val="00C416FE"/>
    <w:rsid w:val="00C41A45"/>
    <w:rsid w:val="00C42462"/>
    <w:rsid w:val="00C42719"/>
    <w:rsid w:val="00C44F6C"/>
    <w:rsid w:val="00C44FF4"/>
    <w:rsid w:val="00C4501D"/>
    <w:rsid w:val="00C45095"/>
    <w:rsid w:val="00C45423"/>
    <w:rsid w:val="00C455D7"/>
    <w:rsid w:val="00C45A42"/>
    <w:rsid w:val="00C460FD"/>
    <w:rsid w:val="00C461EA"/>
    <w:rsid w:val="00C4681D"/>
    <w:rsid w:val="00C4712B"/>
    <w:rsid w:val="00C4798F"/>
    <w:rsid w:val="00C47DFB"/>
    <w:rsid w:val="00C5018D"/>
    <w:rsid w:val="00C503C6"/>
    <w:rsid w:val="00C5045D"/>
    <w:rsid w:val="00C50634"/>
    <w:rsid w:val="00C51C53"/>
    <w:rsid w:val="00C51D39"/>
    <w:rsid w:val="00C52355"/>
    <w:rsid w:val="00C52DB7"/>
    <w:rsid w:val="00C52F1A"/>
    <w:rsid w:val="00C52F2F"/>
    <w:rsid w:val="00C53572"/>
    <w:rsid w:val="00C53C89"/>
    <w:rsid w:val="00C5407B"/>
    <w:rsid w:val="00C55407"/>
    <w:rsid w:val="00C5559D"/>
    <w:rsid w:val="00C555A6"/>
    <w:rsid w:val="00C55825"/>
    <w:rsid w:val="00C55B1B"/>
    <w:rsid w:val="00C56A88"/>
    <w:rsid w:val="00C57339"/>
    <w:rsid w:val="00C60558"/>
    <w:rsid w:val="00C60B5B"/>
    <w:rsid w:val="00C614F5"/>
    <w:rsid w:val="00C61709"/>
    <w:rsid w:val="00C61A64"/>
    <w:rsid w:val="00C61FF8"/>
    <w:rsid w:val="00C626EA"/>
    <w:rsid w:val="00C62AA4"/>
    <w:rsid w:val="00C62CBC"/>
    <w:rsid w:val="00C63C90"/>
    <w:rsid w:val="00C63FF9"/>
    <w:rsid w:val="00C64047"/>
    <w:rsid w:val="00C64070"/>
    <w:rsid w:val="00C66179"/>
    <w:rsid w:val="00C661D9"/>
    <w:rsid w:val="00C679E6"/>
    <w:rsid w:val="00C67D90"/>
    <w:rsid w:val="00C6FBB0"/>
    <w:rsid w:val="00C70B14"/>
    <w:rsid w:val="00C71342"/>
    <w:rsid w:val="00C71B6D"/>
    <w:rsid w:val="00C71E23"/>
    <w:rsid w:val="00C727B6"/>
    <w:rsid w:val="00C72C67"/>
    <w:rsid w:val="00C72F32"/>
    <w:rsid w:val="00C73753"/>
    <w:rsid w:val="00C74045"/>
    <w:rsid w:val="00C7408A"/>
    <w:rsid w:val="00C7421A"/>
    <w:rsid w:val="00C74E45"/>
    <w:rsid w:val="00C75354"/>
    <w:rsid w:val="00C77494"/>
    <w:rsid w:val="00C779FB"/>
    <w:rsid w:val="00C77A5A"/>
    <w:rsid w:val="00C77CD9"/>
    <w:rsid w:val="00C80279"/>
    <w:rsid w:val="00C8061B"/>
    <w:rsid w:val="00C818C6"/>
    <w:rsid w:val="00C8202E"/>
    <w:rsid w:val="00C82993"/>
    <w:rsid w:val="00C82A6A"/>
    <w:rsid w:val="00C82C65"/>
    <w:rsid w:val="00C82E35"/>
    <w:rsid w:val="00C8337F"/>
    <w:rsid w:val="00C835D8"/>
    <w:rsid w:val="00C83D42"/>
    <w:rsid w:val="00C83D9B"/>
    <w:rsid w:val="00C84268"/>
    <w:rsid w:val="00C842F3"/>
    <w:rsid w:val="00C84909"/>
    <w:rsid w:val="00C84EF0"/>
    <w:rsid w:val="00C85140"/>
    <w:rsid w:val="00C8577F"/>
    <w:rsid w:val="00C85A41"/>
    <w:rsid w:val="00C8658F"/>
    <w:rsid w:val="00C86722"/>
    <w:rsid w:val="00C86A78"/>
    <w:rsid w:val="00C86F2D"/>
    <w:rsid w:val="00C87DC4"/>
    <w:rsid w:val="00C9002B"/>
    <w:rsid w:val="00C9045C"/>
    <w:rsid w:val="00C91697"/>
    <w:rsid w:val="00C919E1"/>
    <w:rsid w:val="00C91C77"/>
    <w:rsid w:val="00C9282E"/>
    <w:rsid w:val="00C92A4F"/>
    <w:rsid w:val="00C938F8"/>
    <w:rsid w:val="00C93BEE"/>
    <w:rsid w:val="00C93FC4"/>
    <w:rsid w:val="00C94D4E"/>
    <w:rsid w:val="00C957EF"/>
    <w:rsid w:val="00C969A3"/>
    <w:rsid w:val="00C96FC4"/>
    <w:rsid w:val="00CA0078"/>
    <w:rsid w:val="00CA0E65"/>
    <w:rsid w:val="00CA13FF"/>
    <w:rsid w:val="00CA1864"/>
    <w:rsid w:val="00CA18CF"/>
    <w:rsid w:val="00CA1C93"/>
    <w:rsid w:val="00CA1E43"/>
    <w:rsid w:val="00CA201B"/>
    <w:rsid w:val="00CA232E"/>
    <w:rsid w:val="00CA2979"/>
    <w:rsid w:val="00CA2E38"/>
    <w:rsid w:val="00CA30F5"/>
    <w:rsid w:val="00CA3424"/>
    <w:rsid w:val="00CA34C6"/>
    <w:rsid w:val="00CA3610"/>
    <w:rsid w:val="00CA36B4"/>
    <w:rsid w:val="00CA3A6D"/>
    <w:rsid w:val="00CA3C79"/>
    <w:rsid w:val="00CA3DC7"/>
    <w:rsid w:val="00CA3DF3"/>
    <w:rsid w:val="00CA4252"/>
    <w:rsid w:val="00CA45FD"/>
    <w:rsid w:val="00CA4726"/>
    <w:rsid w:val="00CA485F"/>
    <w:rsid w:val="00CA4963"/>
    <w:rsid w:val="00CA5670"/>
    <w:rsid w:val="00CA56FD"/>
    <w:rsid w:val="00CA5B9C"/>
    <w:rsid w:val="00CA5E31"/>
    <w:rsid w:val="00CA5FA5"/>
    <w:rsid w:val="00CA6690"/>
    <w:rsid w:val="00CA6C24"/>
    <w:rsid w:val="00CA7352"/>
    <w:rsid w:val="00CA747F"/>
    <w:rsid w:val="00CA75F2"/>
    <w:rsid w:val="00CA7D98"/>
    <w:rsid w:val="00CA7DF6"/>
    <w:rsid w:val="00CB057C"/>
    <w:rsid w:val="00CB1128"/>
    <w:rsid w:val="00CB133C"/>
    <w:rsid w:val="00CB29CD"/>
    <w:rsid w:val="00CB2A87"/>
    <w:rsid w:val="00CB2AAD"/>
    <w:rsid w:val="00CB309D"/>
    <w:rsid w:val="00CB36BC"/>
    <w:rsid w:val="00CB3836"/>
    <w:rsid w:val="00CB398F"/>
    <w:rsid w:val="00CB42E8"/>
    <w:rsid w:val="00CB6A6A"/>
    <w:rsid w:val="00CB6DFB"/>
    <w:rsid w:val="00CB7ECB"/>
    <w:rsid w:val="00CB7FAC"/>
    <w:rsid w:val="00CC0379"/>
    <w:rsid w:val="00CC0CA0"/>
    <w:rsid w:val="00CC0EB7"/>
    <w:rsid w:val="00CC121C"/>
    <w:rsid w:val="00CC1713"/>
    <w:rsid w:val="00CC18D6"/>
    <w:rsid w:val="00CC1DCF"/>
    <w:rsid w:val="00CC1EAA"/>
    <w:rsid w:val="00CC2A99"/>
    <w:rsid w:val="00CC2C55"/>
    <w:rsid w:val="00CC2FEA"/>
    <w:rsid w:val="00CC36AD"/>
    <w:rsid w:val="00CC3D08"/>
    <w:rsid w:val="00CC40C8"/>
    <w:rsid w:val="00CC4E7A"/>
    <w:rsid w:val="00CC52CB"/>
    <w:rsid w:val="00CC5595"/>
    <w:rsid w:val="00CC59D5"/>
    <w:rsid w:val="00CC5A46"/>
    <w:rsid w:val="00CC5CD7"/>
    <w:rsid w:val="00CC6E7A"/>
    <w:rsid w:val="00CC7246"/>
    <w:rsid w:val="00CC7779"/>
    <w:rsid w:val="00CC7860"/>
    <w:rsid w:val="00CD0486"/>
    <w:rsid w:val="00CD04D1"/>
    <w:rsid w:val="00CD071C"/>
    <w:rsid w:val="00CD0756"/>
    <w:rsid w:val="00CD19A7"/>
    <w:rsid w:val="00CD1F44"/>
    <w:rsid w:val="00CD21B3"/>
    <w:rsid w:val="00CD2267"/>
    <w:rsid w:val="00CD23CD"/>
    <w:rsid w:val="00CD249F"/>
    <w:rsid w:val="00CD26BE"/>
    <w:rsid w:val="00CD2BFE"/>
    <w:rsid w:val="00CD306C"/>
    <w:rsid w:val="00CD3480"/>
    <w:rsid w:val="00CD352D"/>
    <w:rsid w:val="00CD3774"/>
    <w:rsid w:val="00CD3996"/>
    <w:rsid w:val="00CD4032"/>
    <w:rsid w:val="00CD4353"/>
    <w:rsid w:val="00CD54E7"/>
    <w:rsid w:val="00CD5967"/>
    <w:rsid w:val="00CD6473"/>
    <w:rsid w:val="00CD676A"/>
    <w:rsid w:val="00CD6CD7"/>
    <w:rsid w:val="00CD78E1"/>
    <w:rsid w:val="00CD7B6D"/>
    <w:rsid w:val="00CD7C6F"/>
    <w:rsid w:val="00CD7D0B"/>
    <w:rsid w:val="00CE0A39"/>
    <w:rsid w:val="00CE0E05"/>
    <w:rsid w:val="00CE1444"/>
    <w:rsid w:val="00CE17EE"/>
    <w:rsid w:val="00CE1A07"/>
    <w:rsid w:val="00CE1A0C"/>
    <w:rsid w:val="00CE2CFC"/>
    <w:rsid w:val="00CE3193"/>
    <w:rsid w:val="00CE346F"/>
    <w:rsid w:val="00CE3CD5"/>
    <w:rsid w:val="00CE4362"/>
    <w:rsid w:val="00CE4E40"/>
    <w:rsid w:val="00CE535C"/>
    <w:rsid w:val="00CE5601"/>
    <w:rsid w:val="00CE5B89"/>
    <w:rsid w:val="00CE644D"/>
    <w:rsid w:val="00CE66FA"/>
    <w:rsid w:val="00CE6A00"/>
    <w:rsid w:val="00CE6AE7"/>
    <w:rsid w:val="00CE6F3B"/>
    <w:rsid w:val="00CF0839"/>
    <w:rsid w:val="00CF08BB"/>
    <w:rsid w:val="00CF0FEA"/>
    <w:rsid w:val="00CF1E1C"/>
    <w:rsid w:val="00CF21A2"/>
    <w:rsid w:val="00CF2863"/>
    <w:rsid w:val="00CF2DD8"/>
    <w:rsid w:val="00CF3479"/>
    <w:rsid w:val="00CF376D"/>
    <w:rsid w:val="00CF37E2"/>
    <w:rsid w:val="00CF4112"/>
    <w:rsid w:val="00CF4418"/>
    <w:rsid w:val="00CF5EE4"/>
    <w:rsid w:val="00CF6C64"/>
    <w:rsid w:val="00CF7579"/>
    <w:rsid w:val="00CF76F9"/>
    <w:rsid w:val="00CF77EC"/>
    <w:rsid w:val="00CF7830"/>
    <w:rsid w:val="00D000CC"/>
    <w:rsid w:val="00D001A3"/>
    <w:rsid w:val="00D0049B"/>
    <w:rsid w:val="00D00643"/>
    <w:rsid w:val="00D00799"/>
    <w:rsid w:val="00D008EC"/>
    <w:rsid w:val="00D00CB1"/>
    <w:rsid w:val="00D01246"/>
    <w:rsid w:val="00D016DD"/>
    <w:rsid w:val="00D02380"/>
    <w:rsid w:val="00D02B44"/>
    <w:rsid w:val="00D02EBF"/>
    <w:rsid w:val="00D03047"/>
    <w:rsid w:val="00D032C0"/>
    <w:rsid w:val="00D03645"/>
    <w:rsid w:val="00D036A0"/>
    <w:rsid w:val="00D0376D"/>
    <w:rsid w:val="00D03964"/>
    <w:rsid w:val="00D04125"/>
    <w:rsid w:val="00D04914"/>
    <w:rsid w:val="00D049D3"/>
    <w:rsid w:val="00D055FA"/>
    <w:rsid w:val="00D0572D"/>
    <w:rsid w:val="00D059AA"/>
    <w:rsid w:val="00D05AE2"/>
    <w:rsid w:val="00D06375"/>
    <w:rsid w:val="00D06957"/>
    <w:rsid w:val="00D075C8"/>
    <w:rsid w:val="00D07FC3"/>
    <w:rsid w:val="00D10B06"/>
    <w:rsid w:val="00D10F31"/>
    <w:rsid w:val="00D1107A"/>
    <w:rsid w:val="00D111F7"/>
    <w:rsid w:val="00D11AFF"/>
    <w:rsid w:val="00D11D81"/>
    <w:rsid w:val="00D12277"/>
    <w:rsid w:val="00D12552"/>
    <w:rsid w:val="00D127C4"/>
    <w:rsid w:val="00D14162"/>
    <w:rsid w:val="00D1427A"/>
    <w:rsid w:val="00D1432E"/>
    <w:rsid w:val="00D1446E"/>
    <w:rsid w:val="00D14B47"/>
    <w:rsid w:val="00D14C69"/>
    <w:rsid w:val="00D14EE2"/>
    <w:rsid w:val="00D1554D"/>
    <w:rsid w:val="00D15D0C"/>
    <w:rsid w:val="00D16161"/>
    <w:rsid w:val="00D168D7"/>
    <w:rsid w:val="00D168F4"/>
    <w:rsid w:val="00D16975"/>
    <w:rsid w:val="00D1721B"/>
    <w:rsid w:val="00D17233"/>
    <w:rsid w:val="00D17B3D"/>
    <w:rsid w:val="00D17FA9"/>
    <w:rsid w:val="00D201EE"/>
    <w:rsid w:val="00D201F0"/>
    <w:rsid w:val="00D20CF5"/>
    <w:rsid w:val="00D2118C"/>
    <w:rsid w:val="00D2139E"/>
    <w:rsid w:val="00D21BD9"/>
    <w:rsid w:val="00D21E3A"/>
    <w:rsid w:val="00D21F7A"/>
    <w:rsid w:val="00D21FA9"/>
    <w:rsid w:val="00D220BD"/>
    <w:rsid w:val="00D22AEE"/>
    <w:rsid w:val="00D23670"/>
    <w:rsid w:val="00D2395E"/>
    <w:rsid w:val="00D241F2"/>
    <w:rsid w:val="00D246BB"/>
    <w:rsid w:val="00D24B77"/>
    <w:rsid w:val="00D24D2E"/>
    <w:rsid w:val="00D24DF7"/>
    <w:rsid w:val="00D25523"/>
    <w:rsid w:val="00D265E7"/>
    <w:rsid w:val="00D267E9"/>
    <w:rsid w:val="00D26DC2"/>
    <w:rsid w:val="00D26E41"/>
    <w:rsid w:val="00D273E3"/>
    <w:rsid w:val="00D27BD5"/>
    <w:rsid w:val="00D27CF9"/>
    <w:rsid w:val="00D3015F"/>
    <w:rsid w:val="00D30467"/>
    <w:rsid w:val="00D3071D"/>
    <w:rsid w:val="00D30AE6"/>
    <w:rsid w:val="00D30BC9"/>
    <w:rsid w:val="00D30DA1"/>
    <w:rsid w:val="00D312B5"/>
    <w:rsid w:val="00D31FA4"/>
    <w:rsid w:val="00D32203"/>
    <w:rsid w:val="00D32DED"/>
    <w:rsid w:val="00D33060"/>
    <w:rsid w:val="00D3435D"/>
    <w:rsid w:val="00D343E4"/>
    <w:rsid w:val="00D346DA"/>
    <w:rsid w:val="00D34743"/>
    <w:rsid w:val="00D34782"/>
    <w:rsid w:val="00D35613"/>
    <w:rsid w:val="00D3694D"/>
    <w:rsid w:val="00D36FE6"/>
    <w:rsid w:val="00D37166"/>
    <w:rsid w:val="00D371E7"/>
    <w:rsid w:val="00D374AB"/>
    <w:rsid w:val="00D37D35"/>
    <w:rsid w:val="00D37E6F"/>
    <w:rsid w:val="00D40014"/>
    <w:rsid w:val="00D40082"/>
    <w:rsid w:val="00D4010C"/>
    <w:rsid w:val="00D40505"/>
    <w:rsid w:val="00D407FC"/>
    <w:rsid w:val="00D40925"/>
    <w:rsid w:val="00D40C12"/>
    <w:rsid w:val="00D410BF"/>
    <w:rsid w:val="00D41623"/>
    <w:rsid w:val="00D41880"/>
    <w:rsid w:val="00D41A54"/>
    <w:rsid w:val="00D41B2B"/>
    <w:rsid w:val="00D41B3B"/>
    <w:rsid w:val="00D43383"/>
    <w:rsid w:val="00D4377D"/>
    <w:rsid w:val="00D43D1F"/>
    <w:rsid w:val="00D4412B"/>
    <w:rsid w:val="00D442F2"/>
    <w:rsid w:val="00D44434"/>
    <w:rsid w:val="00D445B5"/>
    <w:rsid w:val="00D44619"/>
    <w:rsid w:val="00D44A3E"/>
    <w:rsid w:val="00D44F9D"/>
    <w:rsid w:val="00D452BD"/>
    <w:rsid w:val="00D45FFA"/>
    <w:rsid w:val="00D46311"/>
    <w:rsid w:val="00D46E5A"/>
    <w:rsid w:val="00D46F75"/>
    <w:rsid w:val="00D47B24"/>
    <w:rsid w:val="00D50049"/>
    <w:rsid w:val="00D501B4"/>
    <w:rsid w:val="00D50584"/>
    <w:rsid w:val="00D50BFE"/>
    <w:rsid w:val="00D51B58"/>
    <w:rsid w:val="00D51FB2"/>
    <w:rsid w:val="00D5271E"/>
    <w:rsid w:val="00D52F8D"/>
    <w:rsid w:val="00D53007"/>
    <w:rsid w:val="00D532F4"/>
    <w:rsid w:val="00D53CF0"/>
    <w:rsid w:val="00D5449F"/>
    <w:rsid w:val="00D549F4"/>
    <w:rsid w:val="00D55A57"/>
    <w:rsid w:val="00D560B4"/>
    <w:rsid w:val="00D56447"/>
    <w:rsid w:val="00D56D90"/>
    <w:rsid w:val="00D57090"/>
    <w:rsid w:val="00D57450"/>
    <w:rsid w:val="00D5796A"/>
    <w:rsid w:val="00D57AD2"/>
    <w:rsid w:val="00D57EB3"/>
    <w:rsid w:val="00D601A7"/>
    <w:rsid w:val="00D605ED"/>
    <w:rsid w:val="00D60688"/>
    <w:rsid w:val="00D606DA"/>
    <w:rsid w:val="00D609F8"/>
    <w:rsid w:val="00D6136D"/>
    <w:rsid w:val="00D613B2"/>
    <w:rsid w:val="00D6140B"/>
    <w:rsid w:val="00D61B97"/>
    <w:rsid w:val="00D61D6C"/>
    <w:rsid w:val="00D61D80"/>
    <w:rsid w:val="00D62BB7"/>
    <w:rsid w:val="00D62BBE"/>
    <w:rsid w:val="00D62C1B"/>
    <w:rsid w:val="00D62C8E"/>
    <w:rsid w:val="00D62E7E"/>
    <w:rsid w:val="00D630C7"/>
    <w:rsid w:val="00D63148"/>
    <w:rsid w:val="00D633C9"/>
    <w:rsid w:val="00D63B14"/>
    <w:rsid w:val="00D63CC8"/>
    <w:rsid w:val="00D64BA0"/>
    <w:rsid w:val="00D650F9"/>
    <w:rsid w:val="00D6592F"/>
    <w:rsid w:val="00D65E74"/>
    <w:rsid w:val="00D66F11"/>
    <w:rsid w:val="00D67493"/>
    <w:rsid w:val="00D677D4"/>
    <w:rsid w:val="00D71092"/>
    <w:rsid w:val="00D711AA"/>
    <w:rsid w:val="00D712CA"/>
    <w:rsid w:val="00D715B8"/>
    <w:rsid w:val="00D71686"/>
    <w:rsid w:val="00D71B34"/>
    <w:rsid w:val="00D71B4A"/>
    <w:rsid w:val="00D71C4D"/>
    <w:rsid w:val="00D71FC6"/>
    <w:rsid w:val="00D72A0D"/>
    <w:rsid w:val="00D732E5"/>
    <w:rsid w:val="00D735CC"/>
    <w:rsid w:val="00D73A0C"/>
    <w:rsid w:val="00D73ACF"/>
    <w:rsid w:val="00D73D61"/>
    <w:rsid w:val="00D73DA0"/>
    <w:rsid w:val="00D74659"/>
    <w:rsid w:val="00D74C32"/>
    <w:rsid w:val="00D75036"/>
    <w:rsid w:val="00D75525"/>
    <w:rsid w:val="00D7558F"/>
    <w:rsid w:val="00D75E37"/>
    <w:rsid w:val="00D75E63"/>
    <w:rsid w:val="00D76392"/>
    <w:rsid w:val="00D76C8F"/>
    <w:rsid w:val="00D770B2"/>
    <w:rsid w:val="00D77B09"/>
    <w:rsid w:val="00D80102"/>
    <w:rsid w:val="00D8030D"/>
    <w:rsid w:val="00D8058C"/>
    <w:rsid w:val="00D81307"/>
    <w:rsid w:val="00D81487"/>
    <w:rsid w:val="00D8177A"/>
    <w:rsid w:val="00D8211F"/>
    <w:rsid w:val="00D829F5"/>
    <w:rsid w:val="00D834F0"/>
    <w:rsid w:val="00D8357B"/>
    <w:rsid w:val="00D835D1"/>
    <w:rsid w:val="00D836BC"/>
    <w:rsid w:val="00D838CC"/>
    <w:rsid w:val="00D83ABB"/>
    <w:rsid w:val="00D83E62"/>
    <w:rsid w:val="00D84219"/>
    <w:rsid w:val="00D84AD1"/>
    <w:rsid w:val="00D85E39"/>
    <w:rsid w:val="00D873FA"/>
    <w:rsid w:val="00D901B0"/>
    <w:rsid w:val="00D90AFF"/>
    <w:rsid w:val="00D9105F"/>
    <w:rsid w:val="00D91079"/>
    <w:rsid w:val="00D91418"/>
    <w:rsid w:val="00D9145B"/>
    <w:rsid w:val="00D91CE3"/>
    <w:rsid w:val="00D92387"/>
    <w:rsid w:val="00D92586"/>
    <w:rsid w:val="00D928D0"/>
    <w:rsid w:val="00D92E25"/>
    <w:rsid w:val="00D92EA3"/>
    <w:rsid w:val="00D9309C"/>
    <w:rsid w:val="00D93554"/>
    <w:rsid w:val="00D939D1"/>
    <w:rsid w:val="00D948C3"/>
    <w:rsid w:val="00D94E10"/>
    <w:rsid w:val="00D95799"/>
    <w:rsid w:val="00D95991"/>
    <w:rsid w:val="00D95F4B"/>
    <w:rsid w:val="00D96DB6"/>
    <w:rsid w:val="00D9749E"/>
    <w:rsid w:val="00D97780"/>
    <w:rsid w:val="00D97F05"/>
    <w:rsid w:val="00DA0010"/>
    <w:rsid w:val="00DA006D"/>
    <w:rsid w:val="00DA00FC"/>
    <w:rsid w:val="00DA036D"/>
    <w:rsid w:val="00DA0B5C"/>
    <w:rsid w:val="00DA0DAB"/>
    <w:rsid w:val="00DA0DCC"/>
    <w:rsid w:val="00DA1229"/>
    <w:rsid w:val="00DA1885"/>
    <w:rsid w:val="00DA1ADC"/>
    <w:rsid w:val="00DA1E37"/>
    <w:rsid w:val="00DA1EAC"/>
    <w:rsid w:val="00DA2189"/>
    <w:rsid w:val="00DA36FE"/>
    <w:rsid w:val="00DA3988"/>
    <w:rsid w:val="00DA3A1F"/>
    <w:rsid w:val="00DA3E06"/>
    <w:rsid w:val="00DA408C"/>
    <w:rsid w:val="00DA47F0"/>
    <w:rsid w:val="00DA5379"/>
    <w:rsid w:val="00DA5892"/>
    <w:rsid w:val="00DA5A85"/>
    <w:rsid w:val="00DA5A88"/>
    <w:rsid w:val="00DA652D"/>
    <w:rsid w:val="00DA69E9"/>
    <w:rsid w:val="00DA701E"/>
    <w:rsid w:val="00DA70E4"/>
    <w:rsid w:val="00DA720D"/>
    <w:rsid w:val="00DA737E"/>
    <w:rsid w:val="00DA7DA5"/>
    <w:rsid w:val="00DB05DD"/>
    <w:rsid w:val="00DB0677"/>
    <w:rsid w:val="00DB0ECE"/>
    <w:rsid w:val="00DB0F6C"/>
    <w:rsid w:val="00DB1333"/>
    <w:rsid w:val="00DB143F"/>
    <w:rsid w:val="00DB15D0"/>
    <w:rsid w:val="00DB1F12"/>
    <w:rsid w:val="00DB2220"/>
    <w:rsid w:val="00DB241B"/>
    <w:rsid w:val="00DB245D"/>
    <w:rsid w:val="00DB2E2C"/>
    <w:rsid w:val="00DB380A"/>
    <w:rsid w:val="00DB3B5B"/>
    <w:rsid w:val="00DB4117"/>
    <w:rsid w:val="00DB42A7"/>
    <w:rsid w:val="00DB4349"/>
    <w:rsid w:val="00DB4644"/>
    <w:rsid w:val="00DB5352"/>
    <w:rsid w:val="00DB54E9"/>
    <w:rsid w:val="00DB5A33"/>
    <w:rsid w:val="00DB6459"/>
    <w:rsid w:val="00DB64D6"/>
    <w:rsid w:val="00DB68FE"/>
    <w:rsid w:val="00DB6C4B"/>
    <w:rsid w:val="00DB6EA4"/>
    <w:rsid w:val="00DB6F76"/>
    <w:rsid w:val="00DB7833"/>
    <w:rsid w:val="00DB7A69"/>
    <w:rsid w:val="00DB7B42"/>
    <w:rsid w:val="00DC057A"/>
    <w:rsid w:val="00DC06B9"/>
    <w:rsid w:val="00DC0D7B"/>
    <w:rsid w:val="00DC0F52"/>
    <w:rsid w:val="00DC137C"/>
    <w:rsid w:val="00DC18DF"/>
    <w:rsid w:val="00DC2598"/>
    <w:rsid w:val="00DC29B1"/>
    <w:rsid w:val="00DC2A5C"/>
    <w:rsid w:val="00DC2BB5"/>
    <w:rsid w:val="00DC2D0F"/>
    <w:rsid w:val="00DC2D95"/>
    <w:rsid w:val="00DC31E6"/>
    <w:rsid w:val="00DC437C"/>
    <w:rsid w:val="00DC479D"/>
    <w:rsid w:val="00DC4B67"/>
    <w:rsid w:val="00DC587E"/>
    <w:rsid w:val="00DC5B38"/>
    <w:rsid w:val="00DC5FEC"/>
    <w:rsid w:val="00DC605A"/>
    <w:rsid w:val="00DC691F"/>
    <w:rsid w:val="00DC6CF6"/>
    <w:rsid w:val="00DC6FF6"/>
    <w:rsid w:val="00DC70ED"/>
    <w:rsid w:val="00DC7333"/>
    <w:rsid w:val="00DC7942"/>
    <w:rsid w:val="00DD10B0"/>
    <w:rsid w:val="00DD1F06"/>
    <w:rsid w:val="00DD209F"/>
    <w:rsid w:val="00DD20A5"/>
    <w:rsid w:val="00DD20B1"/>
    <w:rsid w:val="00DD295F"/>
    <w:rsid w:val="00DD2B14"/>
    <w:rsid w:val="00DD2D01"/>
    <w:rsid w:val="00DD2D78"/>
    <w:rsid w:val="00DD2DA3"/>
    <w:rsid w:val="00DD2FBD"/>
    <w:rsid w:val="00DD3202"/>
    <w:rsid w:val="00DD34A2"/>
    <w:rsid w:val="00DD375D"/>
    <w:rsid w:val="00DD4446"/>
    <w:rsid w:val="00DD4BED"/>
    <w:rsid w:val="00DD4C6B"/>
    <w:rsid w:val="00DD4D68"/>
    <w:rsid w:val="00DD4DF8"/>
    <w:rsid w:val="00DD604D"/>
    <w:rsid w:val="00DD6098"/>
    <w:rsid w:val="00DD637D"/>
    <w:rsid w:val="00DD6402"/>
    <w:rsid w:val="00DD64D3"/>
    <w:rsid w:val="00DD656C"/>
    <w:rsid w:val="00DD77A3"/>
    <w:rsid w:val="00DD7AF8"/>
    <w:rsid w:val="00DD7B1B"/>
    <w:rsid w:val="00DD7DC1"/>
    <w:rsid w:val="00DE1095"/>
    <w:rsid w:val="00DE12A9"/>
    <w:rsid w:val="00DE1ADE"/>
    <w:rsid w:val="00DE1EE2"/>
    <w:rsid w:val="00DE30A5"/>
    <w:rsid w:val="00DE3521"/>
    <w:rsid w:val="00DE35BA"/>
    <w:rsid w:val="00DE3B7F"/>
    <w:rsid w:val="00DE43CD"/>
    <w:rsid w:val="00DE455D"/>
    <w:rsid w:val="00DE4952"/>
    <w:rsid w:val="00DE4956"/>
    <w:rsid w:val="00DE4B19"/>
    <w:rsid w:val="00DE4D21"/>
    <w:rsid w:val="00DE5277"/>
    <w:rsid w:val="00DE59A7"/>
    <w:rsid w:val="00DE5AE7"/>
    <w:rsid w:val="00DE5C69"/>
    <w:rsid w:val="00DE5D97"/>
    <w:rsid w:val="00DE5F35"/>
    <w:rsid w:val="00DE6767"/>
    <w:rsid w:val="00DE6F12"/>
    <w:rsid w:val="00DE7216"/>
    <w:rsid w:val="00DE7AF4"/>
    <w:rsid w:val="00DE7B92"/>
    <w:rsid w:val="00DE7EDE"/>
    <w:rsid w:val="00DE7FEF"/>
    <w:rsid w:val="00DF0074"/>
    <w:rsid w:val="00DF00CE"/>
    <w:rsid w:val="00DF034D"/>
    <w:rsid w:val="00DF0B29"/>
    <w:rsid w:val="00DF12C6"/>
    <w:rsid w:val="00DF20AD"/>
    <w:rsid w:val="00DF215B"/>
    <w:rsid w:val="00DF2B9C"/>
    <w:rsid w:val="00DF2C1E"/>
    <w:rsid w:val="00DF326A"/>
    <w:rsid w:val="00DF3462"/>
    <w:rsid w:val="00DF4040"/>
    <w:rsid w:val="00DF4100"/>
    <w:rsid w:val="00DF4786"/>
    <w:rsid w:val="00DF4793"/>
    <w:rsid w:val="00DF5063"/>
    <w:rsid w:val="00DF516A"/>
    <w:rsid w:val="00DF5B48"/>
    <w:rsid w:val="00DF5D63"/>
    <w:rsid w:val="00DF642C"/>
    <w:rsid w:val="00DF699A"/>
    <w:rsid w:val="00DF6DA9"/>
    <w:rsid w:val="00DF6DE3"/>
    <w:rsid w:val="00DF75DB"/>
    <w:rsid w:val="00DF769E"/>
    <w:rsid w:val="00DF7F9D"/>
    <w:rsid w:val="00E00F7A"/>
    <w:rsid w:val="00E014CA"/>
    <w:rsid w:val="00E01750"/>
    <w:rsid w:val="00E01E9F"/>
    <w:rsid w:val="00E01F35"/>
    <w:rsid w:val="00E03035"/>
    <w:rsid w:val="00E0347B"/>
    <w:rsid w:val="00E03C3D"/>
    <w:rsid w:val="00E04162"/>
    <w:rsid w:val="00E0481B"/>
    <w:rsid w:val="00E04947"/>
    <w:rsid w:val="00E04B36"/>
    <w:rsid w:val="00E04CDE"/>
    <w:rsid w:val="00E05355"/>
    <w:rsid w:val="00E055A7"/>
    <w:rsid w:val="00E06048"/>
    <w:rsid w:val="00E06551"/>
    <w:rsid w:val="00E06591"/>
    <w:rsid w:val="00E0689A"/>
    <w:rsid w:val="00E06BAC"/>
    <w:rsid w:val="00E06D3B"/>
    <w:rsid w:val="00E07B8E"/>
    <w:rsid w:val="00E07CCD"/>
    <w:rsid w:val="00E07F70"/>
    <w:rsid w:val="00E1014C"/>
    <w:rsid w:val="00E10216"/>
    <w:rsid w:val="00E104B9"/>
    <w:rsid w:val="00E107B2"/>
    <w:rsid w:val="00E10DA5"/>
    <w:rsid w:val="00E1101A"/>
    <w:rsid w:val="00E11D1E"/>
    <w:rsid w:val="00E12848"/>
    <w:rsid w:val="00E12986"/>
    <w:rsid w:val="00E12D2E"/>
    <w:rsid w:val="00E13343"/>
    <w:rsid w:val="00E13E95"/>
    <w:rsid w:val="00E13F3C"/>
    <w:rsid w:val="00E14474"/>
    <w:rsid w:val="00E1488C"/>
    <w:rsid w:val="00E1555B"/>
    <w:rsid w:val="00E15EC7"/>
    <w:rsid w:val="00E16603"/>
    <w:rsid w:val="00E16693"/>
    <w:rsid w:val="00E167DC"/>
    <w:rsid w:val="00E16858"/>
    <w:rsid w:val="00E1687C"/>
    <w:rsid w:val="00E16CA5"/>
    <w:rsid w:val="00E17421"/>
    <w:rsid w:val="00E17671"/>
    <w:rsid w:val="00E17714"/>
    <w:rsid w:val="00E17B76"/>
    <w:rsid w:val="00E17CA5"/>
    <w:rsid w:val="00E20512"/>
    <w:rsid w:val="00E209BE"/>
    <w:rsid w:val="00E20C74"/>
    <w:rsid w:val="00E2173B"/>
    <w:rsid w:val="00E21BE7"/>
    <w:rsid w:val="00E2209A"/>
    <w:rsid w:val="00E22333"/>
    <w:rsid w:val="00E230D4"/>
    <w:rsid w:val="00E23293"/>
    <w:rsid w:val="00E2365E"/>
    <w:rsid w:val="00E243F0"/>
    <w:rsid w:val="00E24D7C"/>
    <w:rsid w:val="00E24F6D"/>
    <w:rsid w:val="00E25463"/>
    <w:rsid w:val="00E263FA"/>
    <w:rsid w:val="00E26A59"/>
    <w:rsid w:val="00E26B0A"/>
    <w:rsid w:val="00E26F96"/>
    <w:rsid w:val="00E2728C"/>
    <w:rsid w:val="00E27292"/>
    <w:rsid w:val="00E30032"/>
    <w:rsid w:val="00E30180"/>
    <w:rsid w:val="00E3043D"/>
    <w:rsid w:val="00E3059A"/>
    <w:rsid w:val="00E30EE7"/>
    <w:rsid w:val="00E3115D"/>
    <w:rsid w:val="00E3124D"/>
    <w:rsid w:val="00E3139D"/>
    <w:rsid w:val="00E315D3"/>
    <w:rsid w:val="00E31865"/>
    <w:rsid w:val="00E31B4A"/>
    <w:rsid w:val="00E32867"/>
    <w:rsid w:val="00E32E4F"/>
    <w:rsid w:val="00E3332E"/>
    <w:rsid w:val="00E33939"/>
    <w:rsid w:val="00E339CE"/>
    <w:rsid w:val="00E33F49"/>
    <w:rsid w:val="00E34BBE"/>
    <w:rsid w:val="00E35186"/>
    <w:rsid w:val="00E353AD"/>
    <w:rsid w:val="00E3549F"/>
    <w:rsid w:val="00E3563C"/>
    <w:rsid w:val="00E35836"/>
    <w:rsid w:val="00E359E5"/>
    <w:rsid w:val="00E35B8A"/>
    <w:rsid w:val="00E362F5"/>
    <w:rsid w:val="00E3639F"/>
    <w:rsid w:val="00E36427"/>
    <w:rsid w:val="00E3647B"/>
    <w:rsid w:val="00E364C6"/>
    <w:rsid w:val="00E36E29"/>
    <w:rsid w:val="00E3759C"/>
    <w:rsid w:val="00E37AC4"/>
    <w:rsid w:val="00E37ED5"/>
    <w:rsid w:val="00E40531"/>
    <w:rsid w:val="00E40AEA"/>
    <w:rsid w:val="00E41CE1"/>
    <w:rsid w:val="00E42A40"/>
    <w:rsid w:val="00E42BE3"/>
    <w:rsid w:val="00E42EDF"/>
    <w:rsid w:val="00E43104"/>
    <w:rsid w:val="00E43796"/>
    <w:rsid w:val="00E438B9"/>
    <w:rsid w:val="00E44097"/>
    <w:rsid w:val="00E44770"/>
    <w:rsid w:val="00E457A2"/>
    <w:rsid w:val="00E45C21"/>
    <w:rsid w:val="00E45C58"/>
    <w:rsid w:val="00E45EEC"/>
    <w:rsid w:val="00E462B9"/>
    <w:rsid w:val="00E46314"/>
    <w:rsid w:val="00E466B9"/>
    <w:rsid w:val="00E46875"/>
    <w:rsid w:val="00E47168"/>
    <w:rsid w:val="00E47B45"/>
    <w:rsid w:val="00E506E4"/>
    <w:rsid w:val="00E50B02"/>
    <w:rsid w:val="00E510D0"/>
    <w:rsid w:val="00E5141B"/>
    <w:rsid w:val="00E51562"/>
    <w:rsid w:val="00E51672"/>
    <w:rsid w:val="00E5199F"/>
    <w:rsid w:val="00E51F5E"/>
    <w:rsid w:val="00E51FB0"/>
    <w:rsid w:val="00E525BB"/>
    <w:rsid w:val="00E52815"/>
    <w:rsid w:val="00E52AE5"/>
    <w:rsid w:val="00E5302F"/>
    <w:rsid w:val="00E53109"/>
    <w:rsid w:val="00E5319A"/>
    <w:rsid w:val="00E533CE"/>
    <w:rsid w:val="00E534A5"/>
    <w:rsid w:val="00E53E84"/>
    <w:rsid w:val="00E53EEA"/>
    <w:rsid w:val="00E54645"/>
    <w:rsid w:val="00E54BB0"/>
    <w:rsid w:val="00E559AD"/>
    <w:rsid w:val="00E55BDD"/>
    <w:rsid w:val="00E5643A"/>
    <w:rsid w:val="00E5667B"/>
    <w:rsid w:val="00E56865"/>
    <w:rsid w:val="00E56A1A"/>
    <w:rsid w:val="00E56E05"/>
    <w:rsid w:val="00E57253"/>
    <w:rsid w:val="00E57458"/>
    <w:rsid w:val="00E577D3"/>
    <w:rsid w:val="00E57DE8"/>
    <w:rsid w:val="00E60F0B"/>
    <w:rsid w:val="00E60FBB"/>
    <w:rsid w:val="00E61048"/>
    <w:rsid w:val="00E61358"/>
    <w:rsid w:val="00E61377"/>
    <w:rsid w:val="00E6146F"/>
    <w:rsid w:val="00E617E7"/>
    <w:rsid w:val="00E620C5"/>
    <w:rsid w:val="00E62194"/>
    <w:rsid w:val="00E623FC"/>
    <w:rsid w:val="00E6282C"/>
    <w:rsid w:val="00E62AC3"/>
    <w:rsid w:val="00E6301C"/>
    <w:rsid w:val="00E63071"/>
    <w:rsid w:val="00E635DF"/>
    <w:rsid w:val="00E63857"/>
    <w:rsid w:val="00E63B64"/>
    <w:rsid w:val="00E64055"/>
    <w:rsid w:val="00E64D68"/>
    <w:rsid w:val="00E6515D"/>
    <w:rsid w:val="00E65B90"/>
    <w:rsid w:val="00E65EA7"/>
    <w:rsid w:val="00E662DD"/>
    <w:rsid w:val="00E6636A"/>
    <w:rsid w:val="00E66426"/>
    <w:rsid w:val="00E6645E"/>
    <w:rsid w:val="00E66938"/>
    <w:rsid w:val="00E6787D"/>
    <w:rsid w:val="00E679FC"/>
    <w:rsid w:val="00E67D80"/>
    <w:rsid w:val="00E705BB"/>
    <w:rsid w:val="00E70AF7"/>
    <w:rsid w:val="00E70BF6"/>
    <w:rsid w:val="00E71077"/>
    <w:rsid w:val="00E717ED"/>
    <w:rsid w:val="00E71C85"/>
    <w:rsid w:val="00E71CD3"/>
    <w:rsid w:val="00E71DFE"/>
    <w:rsid w:val="00E71F0C"/>
    <w:rsid w:val="00E72431"/>
    <w:rsid w:val="00E725A9"/>
    <w:rsid w:val="00E72A7C"/>
    <w:rsid w:val="00E738AE"/>
    <w:rsid w:val="00E74A3F"/>
    <w:rsid w:val="00E74EBE"/>
    <w:rsid w:val="00E74F05"/>
    <w:rsid w:val="00E751C8"/>
    <w:rsid w:val="00E75428"/>
    <w:rsid w:val="00E754A6"/>
    <w:rsid w:val="00E75EC8"/>
    <w:rsid w:val="00E75F54"/>
    <w:rsid w:val="00E75F7E"/>
    <w:rsid w:val="00E767A9"/>
    <w:rsid w:val="00E76AD1"/>
    <w:rsid w:val="00E76CE2"/>
    <w:rsid w:val="00E775D7"/>
    <w:rsid w:val="00E778A7"/>
    <w:rsid w:val="00E778F6"/>
    <w:rsid w:val="00E77D49"/>
    <w:rsid w:val="00E77FA1"/>
    <w:rsid w:val="00E8008D"/>
    <w:rsid w:val="00E80334"/>
    <w:rsid w:val="00E8069D"/>
    <w:rsid w:val="00E8073F"/>
    <w:rsid w:val="00E8121A"/>
    <w:rsid w:val="00E81A7E"/>
    <w:rsid w:val="00E81B5D"/>
    <w:rsid w:val="00E81B72"/>
    <w:rsid w:val="00E81BF4"/>
    <w:rsid w:val="00E81D74"/>
    <w:rsid w:val="00E81F90"/>
    <w:rsid w:val="00E82035"/>
    <w:rsid w:val="00E82441"/>
    <w:rsid w:val="00E826BD"/>
    <w:rsid w:val="00E84821"/>
    <w:rsid w:val="00E849A3"/>
    <w:rsid w:val="00E84B9B"/>
    <w:rsid w:val="00E85BF6"/>
    <w:rsid w:val="00E86E89"/>
    <w:rsid w:val="00E87309"/>
    <w:rsid w:val="00E90870"/>
    <w:rsid w:val="00E909FD"/>
    <w:rsid w:val="00E91BC1"/>
    <w:rsid w:val="00E91DDE"/>
    <w:rsid w:val="00E91EE3"/>
    <w:rsid w:val="00E9213C"/>
    <w:rsid w:val="00E92601"/>
    <w:rsid w:val="00E9278E"/>
    <w:rsid w:val="00E9315E"/>
    <w:rsid w:val="00E938C9"/>
    <w:rsid w:val="00E93A67"/>
    <w:rsid w:val="00E93B7C"/>
    <w:rsid w:val="00E94989"/>
    <w:rsid w:val="00E949BF"/>
    <w:rsid w:val="00E94B48"/>
    <w:rsid w:val="00E94CEE"/>
    <w:rsid w:val="00E95CE2"/>
    <w:rsid w:val="00E95ECF"/>
    <w:rsid w:val="00E961FF"/>
    <w:rsid w:val="00E9626E"/>
    <w:rsid w:val="00E9679A"/>
    <w:rsid w:val="00E9744F"/>
    <w:rsid w:val="00E97459"/>
    <w:rsid w:val="00E97CA8"/>
    <w:rsid w:val="00E97DC1"/>
    <w:rsid w:val="00EA04A2"/>
    <w:rsid w:val="00EA05D3"/>
    <w:rsid w:val="00EA0956"/>
    <w:rsid w:val="00EA0C83"/>
    <w:rsid w:val="00EA0DF3"/>
    <w:rsid w:val="00EA1C09"/>
    <w:rsid w:val="00EA212C"/>
    <w:rsid w:val="00EA2BFE"/>
    <w:rsid w:val="00EA3DE5"/>
    <w:rsid w:val="00EA4196"/>
    <w:rsid w:val="00EA47F8"/>
    <w:rsid w:val="00EA4ECA"/>
    <w:rsid w:val="00EA55C1"/>
    <w:rsid w:val="00EA5B74"/>
    <w:rsid w:val="00EA5E58"/>
    <w:rsid w:val="00EA5F68"/>
    <w:rsid w:val="00EA5F75"/>
    <w:rsid w:val="00EA5F78"/>
    <w:rsid w:val="00EA629A"/>
    <w:rsid w:val="00EA6FDF"/>
    <w:rsid w:val="00EA7115"/>
    <w:rsid w:val="00EA75CB"/>
    <w:rsid w:val="00EA7A78"/>
    <w:rsid w:val="00EA7E32"/>
    <w:rsid w:val="00EB01C5"/>
    <w:rsid w:val="00EB09E3"/>
    <w:rsid w:val="00EB0C71"/>
    <w:rsid w:val="00EB1E3D"/>
    <w:rsid w:val="00EB2009"/>
    <w:rsid w:val="00EB25AA"/>
    <w:rsid w:val="00EB2957"/>
    <w:rsid w:val="00EB2A6F"/>
    <w:rsid w:val="00EB2BFF"/>
    <w:rsid w:val="00EB31F1"/>
    <w:rsid w:val="00EB3538"/>
    <w:rsid w:val="00EB3A98"/>
    <w:rsid w:val="00EB40FE"/>
    <w:rsid w:val="00EB49C3"/>
    <w:rsid w:val="00EB4D2E"/>
    <w:rsid w:val="00EB56FA"/>
    <w:rsid w:val="00EB5C19"/>
    <w:rsid w:val="00EB603D"/>
    <w:rsid w:val="00EB6694"/>
    <w:rsid w:val="00EB6EF7"/>
    <w:rsid w:val="00EB71E4"/>
    <w:rsid w:val="00EB72AB"/>
    <w:rsid w:val="00EB7808"/>
    <w:rsid w:val="00EB7911"/>
    <w:rsid w:val="00EB7D92"/>
    <w:rsid w:val="00EB7DB2"/>
    <w:rsid w:val="00EB7F82"/>
    <w:rsid w:val="00EC0007"/>
    <w:rsid w:val="00EC02E1"/>
    <w:rsid w:val="00EC04EF"/>
    <w:rsid w:val="00EC064C"/>
    <w:rsid w:val="00EC073B"/>
    <w:rsid w:val="00EC0E2D"/>
    <w:rsid w:val="00EC11FA"/>
    <w:rsid w:val="00EC1593"/>
    <w:rsid w:val="00EC2158"/>
    <w:rsid w:val="00EC21E4"/>
    <w:rsid w:val="00EC26B4"/>
    <w:rsid w:val="00EC2D63"/>
    <w:rsid w:val="00EC31E0"/>
    <w:rsid w:val="00EC388D"/>
    <w:rsid w:val="00EC3F19"/>
    <w:rsid w:val="00EC4341"/>
    <w:rsid w:val="00EC4C77"/>
    <w:rsid w:val="00EC4ED4"/>
    <w:rsid w:val="00EC4FBA"/>
    <w:rsid w:val="00EC509D"/>
    <w:rsid w:val="00EC548F"/>
    <w:rsid w:val="00EC60C3"/>
    <w:rsid w:val="00EC6263"/>
    <w:rsid w:val="00EC63D3"/>
    <w:rsid w:val="00EC679A"/>
    <w:rsid w:val="00EC70B3"/>
    <w:rsid w:val="00EC741B"/>
    <w:rsid w:val="00EC772D"/>
    <w:rsid w:val="00EC773E"/>
    <w:rsid w:val="00EC7CDC"/>
    <w:rsid w:val="00ED087A"/>
    <w:rsid w:val="00ED0B5F"/>
    <w:rsid w:val="00ED1236"/>
    <w:rsid w:val="00ED15F5"/>
    <w:rsid w:val="00ED1930"/>
    <w:rsid w:val="00ED1961"/>
    <w:rsid w:val="00ED1AC0"/>
    <w:rsid w:val="00ED1C6D"/>
    <w:rsid w:val="00ED1FC0"/>
    <w:rsid w:val="00ED1FF3"/>
    <w:rsid w:val="00ED2161"/>
    <w:rsid w:val="00ED235B"/>
    <w:rsid w:val="00ED29E2"/>
    <w:rsid w:val="00ED39A5"/>
    <w:rsid w:val="00ED39FB"/>
    <w:rsid w:val="00ED40B6"/>
    <w:rsid w:val="00ED4158"/>
    <w:rsid w:val="00ED426B"/>
    <w:rsid w:val="00ED42BB"/>
    <w:rsid w:val="00ED4FA0"/>
    <w:rsid w:val="00ED5183"/>
    <w:rsid w:val="00ED5AD2"/>
    <w:rsid w:val="00ED6D17"/>
    <w:rsid w:val="00ED6F4D"/>
    <w:rsid w:val="00ED7113"/>
    <w:rsid w:val="00ED75D5"/>
    <w:rsid w:val="00EE1010"/>
    <w:rsid w:val="00EE18CE"/>
    <w:rsid w:val="00EE1D6C"/>
    <w:rsid w:val="00EE26DC"/>
    <w:rsid w:val="00EE28D4"/>
    <w:rsid w:val="00EE2FA5"/>
    <w:rsid w:val="00EE3603"/>
    <w:rsid w:val="00EE365C"/>
    <w:rsid w:val="00EE3B8C"/>
    <w:rsid w:val="00EE412A"/>
    <w:rsid w:val="00EE4221"/>
    <w:rsid w:val="00EE4544"/>
    <w:rsid w:val="00EE459D"/>
    <w:rsid w:val="00EE4655"/>
    <w:rsid w:val="00EE477F"/>
    <w:rsid w:val="00EE5F4F"/>
    <w:rsid w:val="00EE5FDA"/>
    <w:rsid w:val="00EE6141"/>
    <w:rsid w:val="00EE6A60"/>
    <w:rsid w:val="00EE6E75"/>
    <w:rsid w:val="00EE776C"/>
    <w:rsid w:val="00EF02E0"/>
    <w:rsid w:val="00EF0405"/>
    <w:rsid w:val="00EF05DD"/>
    <w:rsid w:val="00EF0819"/>
    <w:rsid w:val="00EF13C5"/>
    <w:rsid w:val="00EF18F9"/>
    <w:rsid w:val="00EF1BAC"/>
    <w:rsid w:val="00EF23DF"/>
    <w:rsid w:val="00EF284C"/>
    <w:rsid w:val="00EF2947"/>
    <w:rsid w:val="00EF2CA1"/>
    <w:rsid w:val="00EF2D58"/>
    <w:rsid w:val="00EF2FA9"/>
    <w:rsid w:val="00EF37D7"/>
    <w:rsid w:val="00EF3F03"/>
    <w:rsid w:val="00EF4A41"/>
    <w:rsid w:val="00EF5091"/>
    <w:rsid w:val="00EF5307"/>
    <w:rsid w:val="00EF589A"/>
    <w:rsid w:val="00EF5937"/>
    <w:rsid w:val="00EF5FD1"/>
    <w:rsid w:val="00EF6784"/>
    <w:rsid w:val="00EF6922"/>
    <w:rsid w:val="00EF6978"/>
    <w:rsid w:val="00EF6C18"/>
    <w:rsid w:val="00EF6CF2"/>
    <w:rsid w:val="00EF6E7B"/>
    <w:rsid w:val="00EF6FAB"/>
    <w:rsid w:val="00EF7023"/>
    <w:rsid w:val="00EF7822"/>
    <w:rsid w:val="00EF7A1B"/>
    <w:rsid w:val="00EF7AC0"/>
    <w:rsid w:val="00EF7E30"/>
    <w:rsid w:val="00F00113"/>
    <w:rsid w:val="00F01367"/>
    <w:rsid w:val="00F01604"/>
    <w:rsid w:val="00F018F2"/>
    <w:rsid w:val="00F01904"/>
    <w:rsid w:val="00F019EE"/>
    <w:rsid w:val="00F023A1"/>
    <w:rsid w:val="00F02F0A"/>
    <w:rsid w:val="00F04C3E"/>
    <w:rsid w:val="00F04F10"/>
    <w:rsid w:val="00F0537E"/>
    <w:rsid w:val="00F05761"/>
    <w:rsid w:val="00F060BD"/>
    <w:rsid w:val="00F062DE"/>
    <w:rsid w:val="00F074BD"/>
    <w:rsid w:val="00F10A9F"/>
    <w:rsid w:val="00F10ECB"/>
    <w:rsid w:val="00F1151F"/>
    <w:rsid w:val="00F11523"/>
    <w:rsid w:val="00F11BB9"/>
    <w:rsid w:val="00F12BC0"/>
    <w:rsid w:val="00F1301B"/>
    <w:rsid w:val="00F1331B"/>
    <w:rsid w:val="00F135A3"/>
    <w:rsid w:val="00F1367B"/>
    <w:rsid w:val="00F1398D"/>
    <w:rsid w:val="00F13B15"/>
    <w:rsid w:val="00F13DDA"/>
    <w:rsid w:val="00F143C8"/>
    <w:rsid w:val="00F143D6"/>
    <w:rsid w:val="00F14EDB"/>
    <w:rsid w:val="00F14FBC"/>
    <w:rsid w:val="00F15DE1"/>
    <w:rsid w:val="00F160CC"/>
    <w:rsid w:val="00F163CA"/>
    <w:rsid w:val="00F16E68"/>
    <w:rsid w:val="00F17686"/>
    <w:rsid w:val="00F17CCF"/>
    <w:rsid w:val="00F17D50"/>
    <w:rsid w:val="00F2048A"/>
    <w:rsid w:val="00F20795"/>
    <w:rsid w:val="00F210F3"/>
    <w:rsid w:val="00F211F5"/>
    <w:rsid w:val="00F2146A"/>
    <w:rsid w:val="00F21B9E"/>
    <w:rsid w:val="00F21BE9"/>
    <w:rsid w:val="00F21E05"/>
    <w:rsid w:val="00F21E19"/>
    <w:rsid w:val="00F2277A"/>
    <w:rsid w:val="00F22B4B"/>
    <w:rsid w:val="00F22B68"/>
    <w:rsid w:val="00F22C9B"/>
    <w:rsid w:val="00F2305C"/>
    <w:rsid w:val="00F237C3"/>
    <w:rsid w:val="00F239DF"/>
    <w:rsid w:val="00F239E4"/>
    <w:rsid w:val="00F24056"/>
    <w:rsid w:val="00F24258"/>
    <w:rsid w:val="00F242A9"/>
    <w:rsid w:val="00F24990"/>
    <w:rsid w:val="00F24CF7"/>
    <w:rsid w:val="00F24EE6"/>
    <w:rsid w:val="00F251D5"/>
    <w:rsid w:val="00F2559D"/>
    <w:rsid w:val="00F25634"/>
    <w:rsid w:val="00F258A7"/>
    <w:rsid w:val="00F2651F"/>
    <w:rsid w:val="00F2688A"/>
    <w:rsid w:val="00F27354"/>
    <w:rsid w:val="00F2737F"/>
    <w:rsid w:val="00F273C7"/>
    <w:rsid w:val="00F2753F"/>
    <w:rsid w:val="00F27A8F"/>
    <w:rsid w:val="00F27C61"/>
    <w:rsid w:val="00F27EE2"/>
    <w:rsid w:val="00F27FE3"/>
    <w:rsid w:val="00F305B7"/>
    <w:rsid w:val="00F30729"/>
    <w:rsid w:val="00F30EE9"/>
    <w:rsid w:val="00F31DF1"/>
    <w:rsid w:val="00F3236A"/>
    <w:rsid w:val="00F33440"/>
    <w:rsid w:val="00F3399F"/>
    <w:rsid w:val="00F33D63"/>
    <w:rsid w:val="00F33D7A"/>
    <w:rsid w:val="00F33F15"/>
    <w:rsid w:val="00F341AB"/>
    <w:rsid w:val="00F345E9"/>
    <w:rsid w:val="00F349B1"/>
    <w:rsid w:val="00F349C6"/>
    <w:rsid w:val="00F35292"/>
    <w:rsid w:val="00F35450"/>
    <w:rsid w:val="00F3552E"/>
    <w:rsid w:val="00F356CE"/>
    <w:rsid w:val="00F363B5"/>
    <w:rsid w:val="00F368FA"/>
    <w:rsid w:val="00F3710E"/>
    <w:rsid w:val="00F374B2"/>
    <w:rsid w:val="00F374EA"/>
    <w:rsid w:val="00F37859"/>
    <w:rsid w:val="00F3787E"/>
    <w:rsid w:val="00F37CCC"/>
    <w:rsid w:val="00F402CD"/>
    <w:rsid w:val="00F40532"/>
    <w:rsid w:val="00F40D5C"/>
    <w:rsid w:val="00F41277"/>
    <w:rsid w:val="00F42452"/>
    <w:rsid w:val="00F42544"/>
    <w:rsid w:val="00F42C2E"/>
    <w:rsid w:val="00F42D09"/>
    <w:rsid w:val="00F42F7A"/>
    <w:rsid w:val="00F43377"/>
    <w:rsid w:val="00F4337A"/>
    <w:rsid w:val="00F43972"/>
    <w:rsid w:val="00F43999"/>
    <w:rsid w:val="00F43D9E"/>
    <w:rsid w:val="00F43E7B"/>
    <w:rsid w:val="00F44667"/>
    <w:rsid w:val="00F44912"/>
    <w:rsid w:val="00F4527D"/>
    <w:rsid w:val="00F4583F"/>
    <w:rsid w:val="00F45846"/>
    <w:rsid w:val="00F45C4D"/>
    <w:rsid w:val="00F45E8A"/>
    <w:rsid w:val="00F46C75"/>
    <w:rsid w:val="00F47959"/>
    <w:rsid w:val="00F47B14"/>
    <w:rsid w:val="00F51BF4"/>
    <w:rsid w:val="00F51CE7"/>
    <w:rsid w:val="00F51E25"/>
    <w:rsid w:val="00F51EAE"/>
    <w:rsid w:val="00F5226F"/>
    <w:rsid w:val="00F5283B"/>
    <w:rsid w:val="00F52DAB"/>
    <w:rsid w:val="00F52FD6"/>
    <w:rsid w:val="00F53274"/>
    <w:rsid w:val="00F534DC"/>
    <w:rsid w:val="00F535F4"/>
    <w:rsid w:val="00F53E6F"/>
    <w:rsid w:val="00F53FC7"/>
    <w:rsid w:val="00F54004"/>
    <w:rsid w:val="00F54D0C"/>
    <w:rsid w:val="00F55028"/>
    <w:rsid w:val="00F55106"/>
    <w:rsid w:val="00F565A4"/>
    <w:rsid w:val="00F56C35"/>
    <w:rsid w:val="00F57126"/>
    <w:rsid w:val="00F5726C"/>
    <w:rsid w:val="00F57D3B"/>
    <w:rsid w:val="00F57FCF"/>
    <w:rsid w:val="00F6021D"/>
    <w:rsid w:val="00F60633"/>
    <w:rsid w:val="00F60773"/>
    <w:rsid w:val="00F6090C"/>
    <w:rsid w:val="00F60C0C"/>
    <w:rsid w:val="00F61289"/>
    <w:rsid w:val="00F61671"/>
    <w:rsid w:val="00F6228C"/>
    <w:rsid w:val="00F62391"/>
    <w:rsid w:val="00F625A1"/>
    <w:rsid w:val="00F62696"/>
    <w:rsid w:val="00F62B85"/>
    <w:rsid w:val="00F6356B"/>
    <w:rsid w:val="00F6393E"/>
    <w:rsid w:val="00F639FA"/>
    <w:rsid w:val="00F63BB2"/>
    <w:rsid w:val="00F63CE6"/>
    <w:rsid w:val="00F63FCD"/>
    <w:rsid w:val="00F646DD"/>
    <w:rsid w:val="00F65344"/>
    <w:rsid w:val="00F653D9"/>
    <w:rsid w:val="00F65570"/>
    <w:rsid w:val="00F6583D"/>
    <w:rsid w:val="00F66425"/>
    <w:rsid w:val="00F66B09"/>
    <w:rsid w:val="00F66D31"/>
    <w:rsid w:val="00F6738D"/>
    <w:rsid w:val="00F67E7F"/>
    <w:rsid w:val="00F71303"/>
    <w:rsid w:val="00F71387"/>
    <w:rsid w:val="00F7178A"/>
    <w:rsid w:val="00F71D07"/>
    <w:rsid w:val="00F72161"/>
    <w:rsid w:val="00F721D7"/>
    <w:rsid w:val="00F724FC"/>
    <w:rsid w:val="00F72ABF"/>
    <w:rsid w:val="00F73175"/>
    <w:rsid w:val="00F73925"/>
    <w:rsid w:val="00F73B4B"/>
    <w:rsid w:val="00F7401F"/>
    <w:rsid w:val="00F7459C"/>
    <w:rsid w:val="00F7477F"/>
    <w:rsid w:val="00F74CCC"/>
    <w:rsid w:val="00F74E1F"/>
    <w:rsid w:val="00F768AB"/>
    <w:rsid w:val="00F768EE"/>
    <w:rsid w:val="00F76BDB"/>
    <w:rsid w:val="00F7739E"/>
    <w:rsid w:val="00F77784"/>
    <w:rsid w:val="00F8018C"/>
    <w:rsid w:val="00F809F4"/>
    <w:rsid w:val="00F81D4B"/>
    <w:rsid w:val="00F81E4C"/>
    <w:rsid w:val="00F81F60"/>
    <w:rsid w:val="00F82346"/>
    <w:rsid w:val="00F82484"/>
    <w:rsid w:val="00F825DF"/>
    <w:rsid w:val="00F82742"/>
    <w:rsid w:val="00F8295D"/>
    <w:rsid w:val="00F82F05"/>
    <w:rsid w:val="00F8307C"/>
    <w:rsid w:val="00F83651"/>
    <w:rsid w:val="00F83666"/>
    <w:rsid w:val="00F83A09"/>
    <w:rsid w:val="00F843D2"/>
    <w:rsid w:val="00F85257"/>
    <w:rsid w:val="00F858DC"/>
    <w:rsid w:val="00F864AC"/>
    <w:rsid w:val="00F86913"/>
    <w:rsid w:val="00F8732E"/>
    <w:rsid w:val="00F87CE1"/>
    <w:rsid w:val="00F87E90"/>
    <w:rsid w:val="00F90413"/>
    <w:rsid w:val="00F90437"/>
    <w:rsid w:val="00F908DE"/>
    <w:rsid w:val="00F90B84"/>
    <w:rsid w:val="00F9150C"/>
    <w:rsid w:val="00F91C38"/>
    <w:rsid w:val="00F931E7"/>
    <w:rsid w:val="00F936EB"/>
    <w:rsid w:val="00F93967"/>
    <w:rsid w:val="00F939F8"/>
    <w:rsid w:val="00F93D9C"/>
    <w:rsid w:val="00F945F7"/>
    <w:rsid w:val="00F946D4"/>
    <w:rsid w:val="00F947F0"/>
    <w:rsid w:val="00F94D37"/>
    <w:rsid w:val="00F953EB"/>
    <w:rsid w:val="00F954A0"/>
    <w:rsid w:val="00F958D0"/>
    <w:rsid w:val="00F95B5C"/>
    <w:rsid w:val="00F95BE2"/>
    <w:rsid w:val="00F96522"/>
    <w:rsid w:val="00F969E6"/>
    <w:rsid w:val="00F96DC3"/>
    <w:rsid w:val="00F97440"/>
    <w:rsid w:val="00FA04D1"/>
    <w:rsid w:val="00FA0927"/>
    <w:rsid w:val="00FA20C5"/>
    <w:rsid w:val="00FA2260"/>
    <w:rsid w:val="00FA2785"/>
    <w:rsid w:val="00FA28CB"/>
    <w:rsid w:val="00FA2A2B"/>
    <w:rsid w:val="00FA3194"/>
    <w:rsid w:val="00FA33DA"/>
    <w:rsid w:val="00FA4175"/>
    <w:rsid w:val="00FA457D"/>
    <w:rsid w:val="00FA4FF5"/>
    <w:rsid w:val="00FA55FB"/>
    <w:rsid w:val="00FA6420"/>
    <w:rsid w:val="00FA6792"/>
    <w:rsid w:val="00FA68C2"/>
    <w:rsid w:val="00FA68CB"/>
    <w:rsid w:val="00FA6D74"/>
    <w:rsid w:val="00FA79E4"/>
    <w:rsid w:val="00FA7AD5"/>
    <w:rsid w:val="00FB0A43"/>
    <w:rsid w:val="00FB0EEF"/>
    <w:rsid w:val="00FB125A"/>
    <w:rsid w:val="00FB1FC0"/>
    <w:rsid w:val="00FB240F"/>
    <w:rsid w:val="00FB2450"/>
    <w:rsid w:val="00FB296D"/>
    <w:rsid w:val="00FB2E04"/>
    <w:rsid w:val="00FB314F"/>
    <w:rsid w:val="00FB3C6B"/>
    <w:rsid w:val="00FB4109"/>
    <w:rsid w:val="00FB417D"/>
    <w:rsid w:val="00FB418C"/>
    <w:rsid w:val="00FB4684"/>
    <w:rsid w:val="00FB470B"/>
    <w:rsid w:val="00FB48BC"/>
    <w:rsid w:val="00FB5154"/>
    <w:rsid w:val="00FB55DE"/>
    <w:rsid w:val="00FB585D"/>
    <w:rsid w:val="00FB7047"/>
    <w:rsid w:val="00FB75A3"/>
    <w:rsid w:val="00FB795E"/>
    <w:rsid w:val="00FB7DA3"/>
    <w:rsid w:val="00FB7F25"/>
    <w:rsid w:val="00FC00F4"/>
    <w:rsid w:val="00FC03F8"/>
    <w:rsid w:val="00FC04DD"/>
    <w:rsid w:val="00FC0D53"/>
    <w:rsid w:val="00FC1646"/>
    <w:rsid w:val="00FC2235"/>
    <w:rsid w:val="00FC2626"/>
    <w:rsid w:val="00FC39AB"/>
    <w:rsid w:val="00FC3C39"/>
    <w:rsid w:val="00FC3F36"/>
    <w:rsid w:val="00FC43F7"/>
    <w:rsid w:val="00FC5147"/>
    <w:rsid w:val="00FC53A8"/>
    <w:rsid w:val="00FC553E"/>
    <w:rsid w:val="00FC606A"/>
    <w:rsid w:val="00FC60A5"/>
    <w:rsid w:val="00FC6BEB"/>
    <w:rsid w:val="00FC6DB7"/>
    <w:rsid w:val="00FC6F28"/>
    <w:rsid w:val="00FC7F4E"/>
    <w:rsid w:val="00FD0491"/>
    <w:rsid w:val="00FD0CEE"/>
    <w:rsid w:val="00FD0D56"/>
    <w:rsid w:val="00FD0F22"/>
    <w:rsid w:val="00FD100E"/>
    <w:rsid w:val="00FD1285"/>
    <w:rsid w:val="00FD137F"/>
    <w:rsid w:val="00FD13C3"/>
    <w:rsid w:val="00FD2107"/>
    <w:rsid w:val="00FD289A"/>
    <w:rsid w:val="00FD3090"/>
    <w:rsid w:val="00FD3F45"/>
    <w:rsid w:val="00FD529D"/>
    <w:rsid w:val="00FD5E91"/>
    <w:rsid w:val="00FD66AB"/>
    <w:rsid w:val="00FD69BD"/>
    <w:rsid w:val="00FE015E"/>
    <w:rsid w:val="00FE018D"/>
    <w:rsid w:val="00FE0252"/>
    <w:rsid w:val="00FE0BE1"/>
    <w:rsid w:val="00FE1173"/>
    <w:rsid w:val="00FE149E"/>
    <w:rsid w:val="00FE15A0"/>
    <w:rsid w:val="00FE1876"/>
    <w:rsid w:val="00FE1B2A"/>
    <w:rsid w:val="00FE1B78"/>
    <w:rsid w:val="00FE1EAD"/>
    <w:rsid w:val="00FE220C"/>
    <w:rsid w:val="00FE2271"/>
    <w:rsid w:val="00FE3AAC"/>
    <w:rsid w:val="00FE3EB6"/>
    <w:rsid w:val="00FE40F3"/>
    <w:rsid w:val="00FE4997"/>
    <w:rsid w:val="00FE4BAD"/>
    <w:rsid w:val="00FE4D7C"/>
    <w:rsid w:val="00FE57EB"/>
    <w:rsid w:val="00FE588B"/>
    <w:rsid w:val="00FE5C6A"/>
    <w:rsid w:val="00FE6274"/>
    <w:rsid w:val="00FE6BE2"/>
    <w:rsid w:val="00FE7033"/>
    <w:rsid w:val="00FE746D"/>
    <w:rsid w:val="00FE75A0"/>
    <w:rsid w:val="00FE7649"/>
    <w:rsid w:val="00FE76B0"/>
    <w:rsid w:val="00FF00C6"/>
    <w:rsid w:val="00FF05AE"/>
    <w:rsid w:val="00FF0BBF"/>
    <w:rsid w:val="00FF1541"/>
    <w:rsid w:val="00FF1F72"/>
    <w:rsid w:val="00FF2C29"/>
    <w:rsid w:val="00FF2E2B"/>
    <w:rsid w:val="00FF4484"/>
    <w:rsid w:val="00FF4601"/>
    <w:rsid w:val="00FF483A"/>
    <w:rsid w:val="00FF5AB8"/>
    <w:rsid w:val="00FF5C5B"/>
    <w:rsid w:val="00FF6608"/>
    <w:rsid w:val="00FF6684"/>
    <w:rsid w:val="00FF67A1"/>
    <w:rsid w:val="00FF691D"/>
    <w:rsid w:val="00FF6A3F"/>
    <w:rsid w:val="00FF6D25"/>
    <w:rsid w:val="00FF7002"/>
    <w:rsid w:val="00FF713F"/>
    <w:rsid w:val="00FF7704"/>
    <w:rsid w:val="00FF7859"/>
    <w:rsid w:val="00FF7A3E"/>
    <w:rsid w:val="011BC5C6"/>
    <w:rsid w:val="012F6320"/>
    <w:rsid w:val="013BCECD"/>
    <w:rsid w:val="0175C8FF"/>
    <w:rsid w:val="02098201"/>
    <w:rsid w:val="024A2B8B"/>
    <w:rsid w:val="025DA527"/>
    <w:rsid w:val="02660312"/>
    <w:rsid w:val="0299AB49"/>
    <w:rsid w:val="029B35B1"/>
    <w:rsid w:val="02A47EEB"/>
    <w:rsid w:val="02D726BA"/>
    <w:rsid w:val="02F26945"/>
    <w:rsid w:val="02F85B2D"/>
    <w:rsid w:val="032FEAE2"/>
    <w:rsid w:val="03389AB9"/>
    <w:rsid w:val="0362F25E"/>
    <w:rsid w:val="038214EF"/>
    <w:rsid w:val="03C28B2E"/>
    <w:rsid w:val="03CC9094"/>
    <w:rsid w:val="03D25A8B"/>
    <w:rsid w:val="03E43A42"/>
    <w:rsid w:val="03F04C44"/>
    <w:rsid w:val="04194816"/>
    <w:rsid w:val="042B6646"/>
    <w:rsid w:val="043D468B"/>
    <w:rsid w:val="043F1F4B"/>
    <w:rsid w:val="04B1F8CC"/>
    <w:rsid w:val="04BCA49C"/>
    <w:rsid w:val="04C3DEC7"/>
    <w:rsid w:val="04E27E16"/>
    <w:rsid w:val="053B5408"/>
    <w:rsid w:val="069F123B"/>
    <w:rsid w:val="06ACD27A"/>
    <w:rsid w:val="06B75936"/>
    <w:rsid w:val="07072FB6"/>
    <w:rsid w:val="070CA7DE"/>
    <w:rsid w:val="07102A2F"/>
    <w:rsid w:val="07196146"/>
    <w:rsid w:val="071EC832"/>
    <w:rsid w:val="072B3C78"/>
    <w:rsid w:val="073692BA"/>
    <w:rsid w:val="07370D9C"/>
    <w:rsid w:val="074980DA"/>
    <w:rsid w:val="074B5BE5"/>
    <w:rsid w:val="075580CE"/>
    <w:rsid w:val="07607124"/>
    <w:rsid w:val="07A0E48A"/>
    <w:rsid w:val="07C32A49"/>
    <w:rsid w:val="07F263E9"/>
    <w:rsid w:val="080CBB08"/>
    <w:rsid w:val="082EA316"/>
    <w:rsid w:val="0835B20B"/>
    <w:rsid w:val="083C9F08"/>
    <w:rsid w:val="084557E6"/>
    <w:rsid w:val="085CC8BB"/>
    <w:rsid w:val="087A37EF"/>
    <w:rsid w:val="08B44A54"/>
    <w:rsid w:val="08BB9E15"/>
    <w:rsid w:val="08BF7310"/>
    <w:rsid w:val="08D6FDAD"/>
    <w:rsid w:val="08D96A9E"/>
    <w:rsid w:val="090A31FE"/>
    <w:rsid w:val="090BD1E3"/>
    <w:rsid w:val="092F2E29"/>
    <w:rsid w:val="093A92D8"/>
    <w:rsid w:val="0954893A"/>
    <w:rsid w:val="0973A030"/>
    <w:rsid w:val="09D586B6"/>
    <w:rsid w:val="09E70666"/>
    <w:rsid w:val="0A0141D9"/>
    <w:rsid w:val="0A01EAC6"/>
    <w:rsid w:val="0A25A07B"/>
    <w:rsid w:val="0AB22D09"/>
    <w:rsid w:val="0AB8D60C"/>
    <w:rsid w:val="0AF25A1B"/>
    <w:rsid w:val="0AF4E749"/>
    <w:rsid w:val="0B13CEDE"/>
    <w:rsid w:val="0B1BFB35"/>
    <w:rsid w:val="0B4B63BF"/>
    <w:rsid w:val="0B7E8C2A"/>
    <w:rsid w:val="0B8E7524"/>
    <w:rsid w:val="0BAFB449"/>
    <w:rsid w:val="0BBB7D40"/>
    <w:rsid w:val="0BCB5E91"/>
    <w:rsid w:val="0C072BBA"/>
    <w:rsid w:val="0C71389B"/>
    <w:rsid w:val="0C92ED91"/>
    <w:rsid w:val="0C92F5EB"/>
    <w:rsid w:val="0C96DE12"/>
    <w:rsid w:val="0CB9024A"/>
    <w:rsid w:val="0CFF17B7"/>
    <w:rsid w:val="0D0485DA"/>
    <w:rsid w:val="0D182F1C"/>
    <w:rsid w:val="0D5B5805"/>
    <w:rsid w:val="0D619C0E"/>
    <w:rsid w:val="0D6ABC4E"/>
    <w:rsid w:val="0D83DA6B"/>
    <w:rsid w:val="0D98F8CC"/>
    <w:rsid w:val="0DB48477"/>
    <w:rsid w:val="0DBFD39A"/>
    <w:rsid w:val="0DC32088"/>
    <w:rsid w:val="0E013CE1"/>
    <w:rsid w:val="0E0CA68D"/>
    <w:rsid w:val="0E157491"/>
    <w:rsid w:val="0E2AD512"/>
    <w:rsid w:val="0E621957"/>
    <w:rsid w:val="0E6BAFF6"/>
    <w:rsid w:val="0E81A5FB"/>
    <w:rsid w:val="0E877D53"/>
    <w:rsid w:val="0E94B36E"/>
    <w:rsid w:val="0EA51142"/>
    <w:rsid w:val="0EA6F68D"/>
    <w:rsid w:val="0EB3C11D"/>
    <w:rsid w:val="0EC23DCD"/>
    <w:rsid w:val="0EEA00E0"/>
    <w:rsid w:val="0EF03DC1"/>
    <w:rsid w:val="0EF55B94"/>
    <w:rsid w:val="0F6D5BB5"/>
    <w:rsid w:val="0FCCA635"/>
    <w:rsid w:val="0FD9359F"/>
    <w:rsid w:val="0FED1281"/>
    <w:rsid w:val="0FF29AC7"/>
    <w:rsid w:val="0FFC6D39"/>
    <w:rsid w:val="102F9FCC"/>
    <w:rsid w:val="105023DE"/>
    <w:rsid w:val="106F44B2"/>
    <w:rsid w:val="10946040"/>
    <w:rsid w:val="1099446B"/>
    <w:rsid w:val="10DD1E8D"/>
    <w:rsid w:val="1128BA44"/>
    <w:rsid w:val="11322050"/>
    <w:rsid w:val="1137B7AF"/>
    <w:rsid w:val="1175BE82"/>
    <w:rsid w:val="117BEE54"/>
    <w:rsid w:val="118CC500"/>
    <w:rsid w:val="11949B78"/>
    <w:rsid w:val="11BFD057"/>
    <w:rsid w:val="11E74A03"/>
    <w:rsid w:val="125D57C8"/>
    <w:rsid w:val="12803C6A"/>
    <w:rsid w:val="12B85E12"/>
    <w:rsid w:val="12CC9672"/>
    <w:rsid w:val="131093AB"/>
    <w:rsid w:val="1348F199"/>
    <w:rsid w:val="134BFB84"/>
    <w:rsid w:val="137DAFC8"/>
    <w:rsid w:val="13D9FDDD"/>
    <w:rsid w:val="1427EC17"/>
    <w:rsid w:val="143C8988"/>
    <w:rsid w:val="1484662B"/>
    <w:rsid w:val="1487769C"/>
    <w:rsid w:val="14C4AC10"/>
    <w:rsid w:val="14CEB362"/>
    <w:rsid w:val="152E5318"/>
    <w:rsid w:val="155A63A6"/>
    <w:rsid w:val="158C0B48"/>
    <w:rsid w:val="15D83AF8"/>
    <w:rsid w:val="15D84157"/>
    <w:rsid w:val="1619B8D6"/>
    <w:rsid w:val="1623E142"/>
    <w:rsid w:val="16847959"/>
    <w:rsid w:val="16B783FB"/>
    <w:rsid w:val="16CF539A"/>
    <w:rsid w:val="17184FBB"/>
    <w:rsid w:val="171E3438"/>
    <w:rsid w:val="173F0A13"/>
    <w:rsid w:val="17512C1E"/>
    <w:rsid w:val="177BF694"/>
    <w:rsid w:val="17B3CD08"/>
    <w:rsid w:val="17DF9EFB"/>
    <w:rsid w:val="17F02124"/>
    <w:rsid w:val="17F9FFE3"/>
    <w:rsid w:val="18008229"/>
    <w:rsid w:val="1809BA05"/>
    <w:rsid w:val="1838CAA4"/>
    <w:rsid w:val="183F5CCE"/>
    <w:rsid w:val="1843C2D8"/>
    <w:rsid w:val="184BD1E1"/>
    <w:rsid w:val="185F1DF4"/>
    <w:rsid w:val="186DE276"/>
    <w:rsid w:val="18776916"/>
    <w:rsid w:val="18818618"/>
    <w:rsid w:val="1895BA14"/>
    <w:rsid w:val="18BCC31C"/>
    <w:rsid w:val="18E14B6A"/>
    <w:rsid w:val="18E4B0CA"/>
    <w:rsid w:val="18F8570E"/>
    <w:rsid w:val="1909C28D"/>
    <w:rsid w:val="1927F0E3"/>
    <w:rsid w:val="194638F3"/>
    <w:rsid w:val="1966A77E"/>
    <w:rsid w:val="1978DEE5"/>
    <w:rsid w:val="19E9CED7"/>
    <w:rsid w:val="19F446FF"/>
    <w:rsid w:val="1A10D770"/>
    <w:rsid w:val="1A1A4BE0"/>
    <w:rsid w:val="1A1A9B40"/>
    <w:rsid w:val="1A4B1E36"/>
    <w:rsid w:val="1A65B7E7"/>
    <w:rsid w:val="1A7DAB25"/>
    <w:rsid w:val="1A9708BF"/>
    <w:rsid w:val="1ACCDF50"/>
    <w:rsid w:val="1AEA7F96"/>
    <w:rsid w:val="1AEDAC06"/>
    <w:rsid w:val="1AEF7E5C"/>
    <w:rsid w:val="1AF24288"/>
    <w:rsid w:val="1B372790"/>
    <w:rsid w:val="1B39B286"/>
    <w:rsid w:val="1B3CC210"/>
    <w:rsid w:val="1B412215"/>
    <w:rsid w:val="1B69A9FD"/>
    <w:rsid w:val="1B78DE2E"/>
    <w:rsid w:val="1B7AC20D"/>
    <w:rsid w:val="1BB4F170"/>
    <w:rsid w:val="1BD23BA8"/>
    <w:rsid w:val="1BDA9237"/>
    <w:rsid w:val="1BE19A64"/>
    <w:rsid w:val="1BE27AB0"/>
    <w:rsid w:val="1C7C694D"/>
    <w:rsid w:val="1C8AAB58"/>
    <w:rsid w:val="1CA0A938"/>
    <w:rsid w:val="1CD7BA70"/>
    <w:rsid w:val="1D050BBA"/>
    <w:rsid w:val="1D0EBCC6"/>
    <w:rsid w:val="1D1EF2A6"/>
    <w:rsid w:val="1D4F6E79"/>
    <w:rsid w:val="1D514626"/>
    <w:rsid w:val="1D555E4F"/>
    <w:rsid w:val="1D84EA7A"/>
    <w:rsid w:val="1DAE9973"/>
    <w:rsid w:val="1DC2915C"/>
    <w:rsid w:val="1DC71B95"/>
    <w:rsid w:val="1DF2F4D8"/>
    <w:rsid w:val="1E2CB95C"/>
    <w:rsid w:val="1E30E9E2"/>
    <w:rsid w:val="1E5D523C"/>
    <w:rsid w:val="1E890BF0"/>
    <w:rsid w:val="1E933DB9"/>
    <w:rsid w:val="1EC9EA50"/>
    <w:rsid w:val="1EEFF35F"/>
    <w:rsid w:val="1F0ED67B"/>
    <w:rsid w:val="1F0F6639"/>
    <w:rsid w:val="1F7D4463"/>
    <w:rsid w:val="1F96ABD1"/>
    <w:rsid w:val="1FB67CCA"/>
    <w:rsid w:val="1FBBE81A"/>
    <w:rsid w:val="1FDC4C31"/>
    <w:rsid w:val="20266F55"/>
    <w:rsid w:val="203859C4"/>
    <w:rsid w:val="2038B837"/>
    <w:rsid w:val="20709793"/>
    <w:rsid w:val="2074AB3F"/>
    <w:rsid w:val="2087E697"/>
    <w:rsid w:val="2098598A"/>
    <w:rsid w:val="20BA5668"/>
    <w:rsid w:val="20C83982"/>
    <w:rsid w:val="20CBC4D8"/>
    <w:rsid w:val="21033CE5"/>
    <w:rsid w:val="2112F5A2"/>
    <w:rsid w:val="211C3187"/>
    <w:rsid w:val="21339852"/>
    <w:rsid w:val="21522E39"/>
    <w:rsid w:val="21566934"/>
    <w:rsid w:val="21906CD1"/>
    <w:rsid w:val="21B1A85B"/>
    <w:rsid w:val="21C9B7FC"/>
    <w:rsid w:val="21CE915C"/>
    <w:rsid w:val="22316718"/>
    <w:rsid w:val="22379256"/>
    <w:rsid w:val="22414ABD"/>
    <w:rsid w:val="227546E3"/>
    <w:rsid w:val="229A0561"/>
    <w:rsid w:val="22A40C00"/>
    <w:rsid w:val="22D4F3FD"/>
    <w:rsid w:val="22E8F0FD"/>
    <w:rsid w:val="23415315"/>
    <w:rsid w:val="23616C22"/>
    <w:rsid w:val="236C459A"/>
    <w:rsid w:val="239F0F2F"/>
    <w:rsid w:val="23CBA620"/>
    <w:rsid w:val="245CAB34"/>
    <w:rsid w:val="2462D7D7"/>
    <w:rsid w:val="246D0096"/>
    <w:rsid w:val="2478BF2D"/>
    <w:rsid w:val="24CA4612"/>
    <w:rsid w:val="24DCEF9E"/>
    <w:rsid w:val="25407A84"/>
    <w:rsid w:val="2556347E"/>
    <w:rsid w:val="258408F9"/>
    <w:rsid w:val="25B71C69"/>
    <w:rsid w:val="25BA88A9"/>
    <w:rsid w:val="26170064"/>
    <w:rsid w:val="2620328F"/>
    <w:rsid w:val="2643F771"/>
    <w:rsid w:val="2657FB50"/>
    <w:rsid w:val="26709984"/>
    <w:rsid w:val="269C62F1"/>
    <w:rsid w:val="26EF1A71"/>
    <w:rsid w:val="2734F726"/>
    <w:rsid w:val="2757E5FC"/>
    <w:rsid w:val="2757F2DF"/>
    <w:rsid w:val="27631C92"/>
    <w:rsid w:val="278FC61F"/>
    <w:rsid w:val="27EAD74C"/>
    <w:rsid w:val="27FF112C"/>
    <w:rsid w:val="2826DE15"/>
    <w:rsid w:val="284048FD"/>
    <w:rsid w:val="2841E3DD"/>
    <w:rsid w:val="2848D4F5"/>
    <w:rsid w:val="28722609"/>
    <w:rsid w:val="288B30FB"/>
    <w:rsid w:val="288E1D86"/>
    <w:rsid w:val="28A6B5E7"/>
    <w:rsid w:val="28B3AFD6"/>
    <w:rsid w:val="28BAF71A"/>
    <w:rsid w:val="28CC6548"/>
    <w:rsid w:val="292E4DC8"/>
    <w:rsid w:val="295CCC9D"/>
    <w:rsid w:val="298B8B3F"/>
    <w:rsid w:val="29B5F9F9"/>
    <w:rsid w:val="29BEF4AA"/>
    <w:rsid w:val="29E3788A"/>
    <w:rsid w:val="2A1835E9"/>
    <w:rsid w:val="2A2AE53B"/>
    <w:rsid w:val="2A32B41C"/>
    <w:rsid w:val="2A3FC95E"/>
    <w:rsid w:val="2A4F7ED8"/>
    <w:rsid w:val="2A59695F"/>
    <w:rsid w:val="2AB035D4"/>
    <w:rsid w:val="2ABDAE8A"/>
    <w:rsid w:val="2ABF072B"/>
    <w:rsid w:val="2AE9736D"/>
    <w:rsid w:val="2B147E06"/>
    <w:rsid w:val="2B400B9A"/>
    <w:rsid w:val="2B7429F0"/>
    <w:rsid w:val="2B860260"/>
    <w:rsid w:val="2B8C8DC2"/>
    <w:rsid w:val="2B90E18B"/>
    <w:rsid w:val="2BB62B4F"/>
    <w:rsid w:val="2BC9FCA8"/>
    <w:rsid w:val="2BD6C2F6"/>
    <w:rsid w:val="2BDC59ED"/>
    <w:rsid w:val="2BF083B6"/>
    <w:rsid w:val="2C01AEF4"/>
    <w:rsid w:val="2C355779"/>
    <w:rsid w:val="2C35626F"/>
    <w:rsid w:val="2C4C2453"/>
    <w:rsid w:val="2C633A63"/>
    <w:rsid w:val="2C8437DF"/>
    <w:rsid w:val="2C899337"/>
    <w:rsid w:val="2CB4135B"/>
    <w:rsid w:val="2CF2B44A"/>
    <w:rsid w:val="2DA1C896"/>
    <w:rsid w:val="2DDEF940"/>
    <w:rsid w:val="2DEDBA45"/>
    <w:rsid w:val="2DF24867"/>
    <w:rsid w:val="2DF49B44"/>
    <w:rsid w:val="2DF4E97D"/>
    <w:rsid w:val="2E2C6172"/>
    <w:rsid w:val="2E30942F"/>
    <w:rsid w:val="2E393FE7"/>
    <w:rsid w:val="2E51A755"/>
    <w:rsid w:val="2E6D6945"/>
    <w:rsid w:val="2E6E96EB"/>
    <w:rsid w:val="2E956B7D"/>
    <w:rsid w:val="2E9FA243"/>
    <w:rsid w:val="2EC3590F"/>
    <w:rsid w:val="2EC70634"/>
    <w:rsid w:val="2F01A75E"/>
    <w:rsid w:val="2F0BA4A5"/>
    <w:rsid w:val="2F1035A1"/>
    <w:rsid w:val="2F19314A"/>
    <w:rsid w:val="2F76E67D"/>
    <w:rsid w:val="2F7C8226"/>
    <w:rsid w:val="2FB3222E"/>
    <w:rsid w:val="2FD4DFF2"/>
    <w:rsid w:val="2FD672E2"/>
    <w:rsid w:val="2FE8EB61"/>
    <w:rsid w:val="2FF0B3B9"/>
    <w:rsid w:val="30083D2B"/>
    <w:rsid w:val="301CBC05"/>
    <w:rsid w:val="3024771F"/>
    <w:rsid w:val="30665B9D"/>
    <w:rsid w:val="30B4D5B6"/>
    <w:rsid w:val="30DBE934"/>
    <w:rsid w:val="30E182CF"/>
    <w:rsid w:val="30E555F8"/>
    <w:rsid w:val="315818CA"/>
    <w:rsid w:val="3181D59A"/>
    <w:rsid w:val="3183E41F"/>
    <w:rsid w:val="31A30AA1"/>
    <w:rsid w:val="3200EDBE"/>
    <w:rsid w:val="320465C9"/>
    <w:rsid w:val="322193A7"/>
    <w:rsid w:val="322AEECF"/>
    <w:rsid w:val="32352AF7"/>
    <w:rsid w:val="3258DD87"/>
    <w:rsid w:val="3270117B"/>
    <w:rsid w:val="32774A5A"/>
    <w:rsid w:val="327A19FC"/>
    <w:rsid w:val="329365EE"/>
    <w:rsid w:val="32BDD5EA"/>
    <w:rsid w:val="32C698F2"/>
    <w:rsid w:val="32EEED8B"/>
    <w:rsid w:val="32FB515D"/>
    <w:rsid w:val="32FBE32E"/>
    <w:rsid w:val="3338A381"/>
    <w:rsid w:val="33411E45"/>
    <w:rsid w:val="33877CB6"/>
    <w:rsid w:val="338BB921"/>
    <w:rsid w:val="33F733C1"/>
    <w:rsid w:val="343AF774"/>
    <w:rsid w:val="34B17B72"/>
    <w:rsid w:val="34BD9025"/>
    <w:rsid w:val="34F16594"/>
    <w:rsid w:val="34F3D781"/>
    <w:rsid w:val="35018265"/>
    <w:rsid w:val="35113F14"/>
    <w:rsid w:val="351E9B4B"/>
    <w:rsid w:val="3523D223"/>
    <w:rsid w:val="3541AB7D"/>
    <w:rsid w:val="354B9FFD"/>
    <w:rsid w:val="358B3EAB"/>
    <w:rsid w:val="35AAD30D"/>
    <w:rsid w:val="3619C44F"/>
    <w:rsid w:val="3636DF82"/>
    <w:rsid w:val="36561899"/>
    <w:rsid w:val="36BD2F72"/>
    <w:rsid w:val="36C16ED3"/>
    <w:rsid w:val="3713650B"/>
    <w:rsid w:val="375332A9"/>
    <w:rsid w:val="375483CC"/>
    <w:rsid w:val="3759248A"/>
    <w:rsid w:val="375D4AC2"/>
    <w:rsid w:val="375E0116"/>
    <w:rsid w:val="3771AF33"/>
    <w:rsid w:val="377E6EB9"/>
    <w:rsid w:val="378D5892"/>
    <w:rsid w:val="379B33B8"/>
    <w:rsid w:val="37A6F6DD"/>
    <w:rsid w:val="37D222DE"/>
    <w:rsid w:val="37E679C4"/>
    <w:rsid w:val="38486F71"/>
    <w:rsid w:val="3871F1B6"/>
    <w:rsid w:val="387849B1"/>
    <w:rsid w:val="3883C5B2"/>
    <w:rsid w:val="388B6CDE"/>
    <w:rsid w:val="388D7C34"/>
    <w:rsid w:val="38ACDE19"/>
    <w:rsid w:val="38DE28E5"/>
    <w:rsid w:val="38E33636"/>
    <w:rsid w:val="38E83CB7"/>
    <w:rsid w:val="39247A29"/>
    <w:rsid w:val="39257A2E"/>
    <w:rsid w:val="39A1FFA7"/>
    <w:rsid w:val="39A9C51C"/>
    <w:rsid w:val="39D870C4"/>
    <w:rsid w:val="3A2B4867"/>
    <w:rsid w:val="3A896806"/>
    <w:rsid w:val="3AD7B205"/>
    <w:rsid w:val="3AE4C36F"/>
    <w:rsid w:val="3AEC5A98"/>
    <w:rsid w:val="3AF734A5"/>
    <w:rsid w:val="3AFF076E"/>
    <w:rsid w:val="3B01CC71"/>
    <w:rsid w:val="3B0F2F76"/>
    <w:rsid w:val="3B544DBC"/>
    <w:rsid w:val="3B774228"/>
    <w:rsid w:val="3B78B437"/>
    <w:rsid w:val="3BB648D4"/>
    <w:rsid w:val="3BBA7BF3"/>
    <w:rsid w:val="3BECB032"/>
    <w:rsid w:val="3C00F08F"/>
    <w:rsid w:val="3C1E9446"/>
    <w:rsid w:val="3C24E89B"/>
    <w:rsid w:val="3C3A8466"/>
    <w:rsid w:val="3C420C53"/>
    <w:rsid w:val="3CAE8EE6"/>
    <w:rsid w:val="3CAFAB12"/>
    <w:rsid w:val="3CB7D841"/>
    <w:rsid w:val="3CB8E7BE"/>
    <w:rsid w:val="3D06524C"/>
    <w:rsid w:val="3D2C18F9"/>
    <w:rsid w:val="3D794913"/>
    <w:rsid w:val="3D7C0DC9"/>
    <w:rsid w:val="3DA3EE5C"/>
    <w:rsid w:val="3DB9F4DB"/>
    <w:rsid w:val="3DCE0B9D"/>
    <w:rsid w:val="3DE49342"/>
    <w:rsid w:val="3DEF7FBA"/>
    <w:rsid w:val="3DFBE6F3"/>
    <w:rsid w:val="3DFF56F8"/>
    <w:rsid w:val="3E0616CC"/>
    <w:rsid w:val="3E342254"/>
    <w:rsid w:val="3E38D9D5"/>
    <w:rsid w:val="3E4BEE69"/>
    <w:rsid w:val="3E62BF9A"/>
    <w:rsid w:val="3E8BA466"/>
    <w:rsid w:val="3E9E62C3"/>
    <w:rsid w:val="3EC37BC5"/>
    <w:rsid w:val="3EDBF9AE"/>
    <w:rsid w:val="3EE24199"/>
    <w:rsid w:val="3EEF70D7"/>
    <w:rsid w:val="3EEF8FEA"/>
    <w:rsid w:val="3F0DD413"/>
    <w:rsid w:val="3F2CE079"/>
    <w:rsid w:val="3F429041"/>
    <w:rsid w:val="3F60072D"/>
    <w:rsid w:val="3F85175E"/>
    <w:rsid w:val="3FE7A88D"/>
    <w:rsid w:val="3FF9D325"/>
    <w:rsid w:val="400EE04E"/>
    <w:rsid w:val="4068B77D"/>
    <w:rsid w:val="40A8A00E"/>
    <w:rsid w:val="40C24ED6"/>
    <w:rsid w:val="40C44855"/>
    <w:rsid w:val="40D2D35D"/>
    <w:rsid w:val="40E974CF"/>
    <w:rsid w:val="41886C87"/>
    <w:rsid w:val="41C34DB7"/>
    <w:rsid w:val="41C7AF33"/>
    <w:rsid w:val="41E01E88"/>
    <w:rsid w:val="41E29B08"/>
    <w:rsid w:val="42083EC4"/>
    <w:rsid w:val="423C88E6"/>
    <w:rsid w:val="42610513"/>
    <w:rsid w:val="4276C0EE"/>
    <w:rsid w:val="42A288F9"/>
    <w:rsid w:val="430AF06A"/>
    <w:rsid w:val="431AF5B8"/>
    <w:rsid w:val="432A10B4"/>
    <w:rsid w:val="432F4777"/>
    <w:rsid w:val="436A8D05"/>
    <w:rsid w:val="4381F9C7"/>
    <w:rsid w:val="438985A7"/>
    <w:rsid w:val="438D9941"/>
    <w:rsid w:val="43AD2B91"/>
    <w:rsid w:val="43BEEBA9"/>
    <w:rsid w:val="43DF7EAA"/>
    <w:rsid w:val="43FCA4AF"/>
    <w:rsid w:val="441200CA"/>
    <w:rsid w:val="4414C913"/>
    <w:rsid w:val="4426A26C"/>
    <w:rsid w:val="4426D984"/>
    <w:rsid w:val="4452E5D2"/>
    <w:rsid w:val="447ADE78"/>
    <w:rsid w:val="448416AA"/>
    <w:rsid w:val="44A61FDE"/>
    <w:rsid w:val="44AF10E4"/>
    <w:rsid w:val="44DFF20F"/>
    <w:rsid w:val="44E7A79E"/>
    <w:rsid w:val="44E7D398"/>
    <w:rsid w:val="44F7305D"/>
    <w:rsid w:val="4513B60F"/>
    <w:rsid w:val="452373DF"/>
    <w:rsid w:val="454D4E97"/>
    <w:rsid w:val="455A8277"/>
    <w:rsid w:val="455D2D8A"/>
    <w:rsid w:val="456B9714"/>
    <w:rsid w:val="458730F1"/>
    <w:rsid w:val="45873E93"/>
    <w:rsid w:val="458E34ED"/>
    <w:rsid w:val="459398FA"/>
    <w:rsid w:val="45974072"/>
    <w:rsid w:val="460B76F7"/>
    <w:rsid w:val="46488C18"/>
    <w:rsid w:val="46850048"/>
    <w:rsid w:val="46911B5B"/>
    <w:rsid w:val="4699A1A2"/>
    <w:rsid w:val="469FA8EA"/>
    <w:rsid w:val="46B0C044"/>
    <w:rsid w:val="46D75338"/>
    <w:rsid w:val="4702B6D6"/>
    <w:rsid w:val="470A5D56"/>
    <w:rsid w:val="470C9CEC"/>
    <w:rsid w:val="4734D302"/>
    <w:rsid w:val="474586C4"/>
    <w:rsid w:val="47A4CA51"/>
    <w:rsid w:val="47AB0AAE"/>
    <w:rsid w:val="47BDE954"/>
    <w:rsid w:val="47BE2CD1"/>
    <w:rsid w:val="47E27B73"/>
    <w:rsid w:val="47EDA5FE"/>
    <w:rsid w:val="4813C0F6"/>
    <w:rsid w:val="48662053"/>
    <w:rsid w:val="48BE0EC3"/>
    <w:rsid w:val="48C8CE53"/>
    <w:rsid w:val="48F948C2"/>
    <w:rsid w:val="49238C31"/>
    <w:rsid w:val="495CA11F"/>
    <w:rsid w:val="49A01C59"/>
    <w:rsid w:val="49A3BA0C"/>
    <w:rsid w:val="49C2E535"/>
    <w:rsid w:val="49CC42DB"/>
    <w:rsid w:val="49F86364"/>
    <w:rsid w:val="4A550999"/>
    <w:rsid w:val="4A56FF53"/>
    <w:rsid w:val="4A5786D5"/>
    <w:rsid w:val="4A5B28FC"/>
    <w:rsid w:val="4A6E3392"/>
    <w:rsid w:val="4A77FBA2"/>
    <w:rsid w:val="4A7C1483"/>
    <w:rsid w:val="4AD0402E"/>
    <w:rsid w:val="4AE08DFA"/>
    <w:rsid w:val="4AE7849A"/>
    <w:rsid w:val="4B0F8E70"/>
    <w:rsid w:val="4B2A7397"/>
    <w:rsid w:val="4B37C9D1"/>
    <w:rsid w:val="4B72ABED"/>
    <w:rsid w:val="4B764902"/>
    <w:rsid w:val="4B87B1AF"/>
    <w:rsid w:val="4B8F886F"/>
    <w:rsid w:val="4B9025CD"/>
    <w:rsid w:val="4BA732EB"/>
    <w:rsid w:val="4BB935CC"/>
    <w:rsid w:val="4BE221C9"/>
    <w:rsid w:val="4C004FF8"/>
    <w:rsid w:val="4C12CFE1"/>
    <w:rsid w:val="4C150968"/>
    <w:rsid w:val="4C3D222D"/>
    <w:rsid w:val="4C509E54"/>
    <w:rsid w:val="4C7D6C73"/>
    <w:rsid w:val="4C852AB9"/>
    <w:rsid w:val="4C8E4CF4"/>
    <w:rsid w:val="4CA83934"/>
    <w:rsid w:val="4CE3EA3A"/>
    <w:rsid w:val="4CF8DC44"/>
    <w:rsid w:val="4D176D75"/>
    <w:rsid w:val="4D3EC0B3"/>
    <w:rsid w:val="4D87B65B"/>
    <w:rsid w:val="4D973720"/>
    <w:rsid w:val="4D9E4A8B"/>
    <w:rsid w:val="4DAC9083"/>
    <w:rsid w:val="4DFA0B72"/>
    <w:rsid w:val="4E068AB1"/>
    <w:rsid w:val="4E180FAC"/>
    <w:rsid w:val="4E5998F1"/>
    <w:rsid w:val="4E60CADA"/>
    <w:rsid w:val="4E87CBA8"/>
    <w:rsid w:val="4EA3FA7C"/>
    <w:rsid w:val="4EAAB373"/>
    <w:rsid w:val="4EB85C0A"/>
    <w:rsid w:val="4EBC28B0"/>
    <w:rsid w:val="4ED09297"/>
    <w:rsid w:val="4EDA49E2"/>
    <w:rsid w:val="4EE1FEDD"/>
    <w:rsid w:val="4EF06AC6"/>
    <w:rsid w:val="4EFA7E6A"/>
    <w:rsid w:val="4F03620E"/>
    <w:rsid w:val="4F352772"/>
    <w:rsid w:val="4F380722"/>
    <w:rsid w:val="4F3EA708"/>
    <w:rsid w:val="4F544047"/>
    <w:rsid w:val="4F565841"/>
    <w:rsid w:val="4F5D65F1"/>
    <w:rsid w:val="4F9999D9"/>
    <w:rsid w:val="4FC9836A"/>
    <w:rsid w:val="4FE3194C"/>
    <w:rsid w:val="50096477"/>
    <w:rsid w:val="50299491"/>
    <w:rsid w:val="502ECE9E"/>
    <w:rsid w:val="50490D4A"/>
    <w:rsid w:val="508D4367"/>
    <w:rsid w:val="50DB12D9"/>
    <w:rsid w:val="511754CD"/>
    <w:rsid w:val="5121C38E"/>
    <w:rsid w:val="512A12DE"/>
    <w:rsid w:val="513F0080"/>
    <w:rsid w:val="516E4AE4"/>
    <w:rsid w:val="51746948"/>
    <w:rsid w:val="51A32654"/>
    <w:rsid w:val="521E38F2"/>
    <w:rsid w:val="5250BD21"/>
    <w:rsid w:val="52F5531D"/>
    <w:rsid w:val="531562B1"/>
    <w:rsid w:val="534129B9"/>
    <w:rsid w:val="535321E4"/>
    <w:rsid w:val="53540026"/>
    <w:rsid w:val="536B1170"/>
    <w:rsid w:val="53750C00"/>
    <w:rsid w:val="5396876E"/>
    <w:rsid w:val="53A7F0B0"/>
    <w:rsid w:val="53BD7389"/>
    <w:rsid w:val="53D048F4"/>
    <w:rsid w:val="53F00D18"/>
    <w:rsid w:val="53FBFCFE"/>
    <w:rsid w:val="541AA104"/>
    <w:rsid w:val="544AE303"/>
    <w:rsid w:val="546127A3"/>
    <w:rsid w:val="5466C6DB"/>
    <w:rsid w:val="54A5A088"/>
    <w:rsid w:val="54C555E5"/>
    <w:rsid w:val="55195974"/>
    <w:rsid w:val="5527790E"/>
    <w:rsid w:val="553BEA24"/>
    <w:rsid w:val="559287AA"/>
    <w:rsid w:val="55BC454F"/>
    <w:rsid w:val="55BD115F"/>
    <w:rsid w:val="55ECA5F4"/>
    <w:rsid w:val="55F8B95C"/>
    <w:rsid w:val="562727C2"/>
    <w:rsid w:val="563BA3A7"/>
    <w:rsid w:val="564C0335"/>
    <w:rsid w:val="5657E532"/>
    <w:rsid w:val="566A92F2"/>
    <w:rsid w:val="567D420C"/>
    <w:rsid w:val="5692CC19"/>
    <w:rsid w:val="56AD3D81"/>
    <w:rsid w:val="56E046E5"/>
    <w:rsid w:val="56E88378"/>
    <w:rsid w:val="5711CFB9"/>
    <w:rsid w:val="571B4B5F"/>
    <w:rsid w:val="574A8247"/>
    <w:rsid w:val="57AEDD1E"/>
    <w:rsid w:val="57B4EA0A"/>
    <w:rsid w:val="57D71EB6"/>
    <w:rsid w:val="586973BF"/>
    <w:rsid w:val="5882F9DF"/>
    <w:rsid w:val="5888DA9E"/>
    <w:rsid w:val="58E22527"/>
    <w:rsid w:val="58EDACB7"/>
    <w:rsid w:val="59470886"/>
    <w:rsid w:val="5948F394"/>
    <w:rsid w:val="5954E38D"/>
    <w:rsid w:val="59A210FA"/>
    <w:rsid w:val="59B8F893"/>
    <w:rsid w:val="59D9AB1A"/>
    <w:rsid w:val="59ED46CC"/>
    <w:rsid w:val="5A09B617"/>
    <w:rsid w:val="5A2E111B"/>
    <w:rsid w:val="5A385017"/>
    <w:rsid w:val="5A44CB8E"/>
    <w:rsid w:val="5A81D604"/>
    <w:rsid w:val="5A956B9B"/>
    <w:rsid w:val="5AB8B32D"/>
    <w:rsid w:val="5AC73075"/>
    <w:rsid w:val="5ADFA3AA"/>
    <w:rsid w:val="5AE1C0EA"/>
    <w:rsid w:val="5B07E7E3"/>
    <w:rsid w:val="5B10F0A4"/>
    <w:rsid w:val="5B93018C"/>
    <w:rsid w:val="5BB89A2F"/>
    <w:rsid w:val="5BCF24EA"/>
    <w:rsid w:val="5BDB4BDA"/>
    <w:rsid w:val="5C3E975D"/>
    <w:rsid w:val="5C6014DB"/>
    <w:rsid w:val="5C6EDBEE"/>
    <w:rsid w:val="5C8AF596"/>
    <w:rsid w:val="5CC35147"/>
    <w:rsid w:val="5CC50576"/>
    <w:rsid w:val="5CD7FCA7"/>
    <w:rsid w:val="5CD9A0C9"/>
    <w:rsid w:val="5D22B2F5"/>
    <w:rsid w:val="5D2D7671"/>
    <w:rsid w:val="5D51FB55"/>
    <w:rsid w:val="5D52B475"/>
    <w:rsid w:val="5D5FE6C5"/>
    <w:rsid w:val="5D78D076"/>
    <w:rsid w:val="5DCB46B3"/>
    <w:rsid w:val="5DDA9E2E"/>
    <w:rsid w:val="5DEADE1F"/>
    <w:rsid w:val="5DF12A49"/>
    <w:rsid w:val="5DF5679B"/>
    <w:rsid w:val="5E1E14EC"/>
    <w:rsid w:val="5E434215"/>
    <w:rsid w:val="5E90E912"/>
    <w:rsid w:val="5EE29FB8"/>
    <w:rsid w:val="5EF9EFF9"/>
    <w:rsid w:val="5EFAD593"/>
    <w:rsid w:val="5F13537F"/>
    <w:rsid w:val="5F701120"/>
    <w:rsid w:val="5F7E6E2D"/>
    <w:rsid w:val="5F9BF085"/>
    <w:rsid w:val="5FA6DA12"/>
    <w:rsid w:val="5FC5DF43"/>
    <w:rsid w:val="5FD773CD"/>
    <w:rsid w:val="5FE7FB61"/>
    <w:rsid w:val="5FEEF9FA"/>
    <w:rsid w:val="5FF2AB68"/>
    <w:rsid w:val="5FF9C031"/>
    <w:rsid w:val="60677A51"/>
    <w:rsid w:val="60932278"/>
    <w:rsid w:val="6099CEA0"/>
    <w:rsid w:val="60A8AE89"/>
    <w:rsid w:val="60AA1B69"/>
    <w:rsid w:val="60DA16B3"/>
    <w:rsid w:val="60F96B1B"/>
    <w:rsid w:val="6107A19E"/>
    <w:rsid w:val="6132BADD"/>
    <w:rsid w:val="614BAD8E"/>
    <w:rsid w:val="614EEB68"/>
    <w:rsid w:val="6152E771"/>
    <w:rsid w:val="61820A89"/>
    <w:rsid w:val="61B1A1E5"/>
    <w:rsid w:val="61E3A942"/>
    <w:rsid w:val="620F631F"/>
    <w:rsid w:val="6223700B"/>
    <w:rsid w:val="622DA850"/>
    <w:rsid w:val="624303F2"/>
    <w:rsid w:val="62874856"/>
    <w:rsid w:val="62885E0E"/>
    <w:rsid w:val="6296A38E"/>
    <w:rsid w:val="6299D38F"/>
    <w:rsid w:val="62AC17BC"/>
    <w:rsid w:val="630D63B9"/>
    <w:rsid w:val="630ED38B"/>
    <w:rsid w:val="632816A6"/>
    <w:rsid w:val="63465CDA"/>
    <w:rsid w:val="636D0E8D"/>
    <w:rsid w:val="63A28DFB"/>
    <w:rsid w:val="63A99AAD"/>
    <w:rsid w:val="63E2854C"/>
    <w:rsid w:val="6401FDC3"/>
    <w:rsid w:val="6417C8E8"/>
    <w:rsid w:val="64244F06"/>
    <w:rsid w:val="64264D69"/>
    <w:rsid w:val="64345397"/>
    <w:rsid w:val="646304DC"/>
    <w:rsid w:val="6496F9E9"/>
    <w:rsid w:val="64A3B1BD"/>
    <w:rsid w:val="64B7BEE0"/>
    <w:rsid w:val="64F23408"/>
    <w:rsid w:val="655DB56E"/>
    <w:rsid w:val="65963E29"/>
    <w:rsid w:val="65AC5134"/>
    <w:rsid w:val="65B72BB7"/>
    <w:rsid w:val="65CED982"/>
    <w:rsid w:val="65E1894D"/>
    <w:rsid w:val="65EF65B8"/>
    <w:rsid w:val="6630A3F7"/>
    <w:rsid w:val="664A1B4F"/>
    <w:rsid w:val="668CBFC8"/>
    <w:rsid w:val="668F33A6"/>
    <w:rsid w:val="6695F1CE"/>
    <w:rsid w:val="66AFBB7A"/>
    <w:rsid w:val="6704CE0E"/>
    <w:rsid w:val="67134833"/>
    <w:rsid w:val="67225619"/>
    <w:rsid w:val="672C4EE5"/>
    <w:rsid w:val="67388A8A"/>
    <w:rsid w:val="67581A8B"/>
    <w:rsid w:val="67641668"/>
    <w:rsid w:val="6778292D"/>
    <w:rsid w:val="67923A78"/>
    <w:rsid w:val="67D079BF"/>
    <w:rsid w:val="68044D6F"/>
    <w:rsid w:val="6826CDF3"/>
    <w:rsid w:val="684129D4"/>
    <w:rsid w:val="68422569"/>
    <w:rsid w:val="6844BFF0"/>
    <w:rsid w:val="68B5805C"/>
    <w:rsid w:val="69021523"/>
    <w:rsid w:val="6922392A"/>
    <w:rsid w:val="692E01C2"/>
    <w:rsid w:val="693B1B8C"/>
    <w:rsid w:val="696EFD05"/>
    <w:rsid w:val="6978191C"/>
    <w:rsid w:val="697C704D"/>
    <w:rsid w:val="697D4FD9"/>
    <w:rsid w:val="698ECC9B"/>
    <w:rsid w:val="6990203C"/>
    <w:rsid w:val="69BC3F5A"/>
    <w:rsid w:val="6A02225A"/>
    <w:rsid w:val="6A22EC5F"/>
    <w:rsid w:val="6A291900"/>
    <w:rsid w:val="6A79C9C8"/>
    <w:rsid w:val="6AA41F4A"/>
    <w:rsid w:val="6AAE6203"/>
    <w:rsid w:val="6ACBECFC"/>
    <w:rsid w:val="6AEAEF38"/>
    <w:rsid w:val="6AF92150"/>
    <w:rsid w:val="6B285681"/>
    <w:rsid w:val="6B652FEC"/>
    <w:rsid w:val="6B8B4601"/>
    <w:rsid w:val="6B8FBBB2"/>
    <w:rsid w:val="6B93B306"/>
    <w:rsid w:val="6B9727D7"/>
    <w:rsid w:val="6B9A9E19"/>
    <w:rsid w:val="6B9DE227"/>
    <w:rsid w:val="6BC16A53"/>
    <w:rsid w:val="6BCBD9E3"/>
    <w:rsid w:val="6BD60D42"/>
    <w:rsid w:val="6BF65BCB"/>
    <w:rsid w:val="6C009A28"/>
    <w:rsid w:val="6C258369"/>
    <w:rsid w:val="6C318C81"/>
    <w:rsid w:val="6C4979C7"/>
    <w:rsid w:val="6C4DF223"/>
    <w:rsid w:val="6C544406"/>
    <w:rsid w:val="6C5E8437"/>
    <w:rsid w:val="6C68209E"/>
    <w:rsid w:val="6C70F349"/>
    <w:rsid w:val="6C7F13A1"/>
    <w:rsid w:val="6C9BF46C"/>
    <w:rsid w:val="6CCE86EC"/>
    <w:rsid w:val="6CD0EB37"/>
    <w:rsid w:val="6CE7675B"/>
    <w:rsid w:val="6CFE5A7E"/>
    <w:rsid w:val="6D07C7D3"/>
    <w:rsid w:val="6D16BCF9"/>
    <w:rsid w:val="6D379A3D"/>
    <w:rsid w:val="6D3831DC"/>
    <w:rsid w:val="6D56ED85"/>
    <w:rsid w:val="6D9FB78F"/>
    <w:rsid w:val="6DC4914E"/>
    <w:rsid w:val="6DFEC697"/>
    <w:rsid w:val="6E531A33"/>
    <w:rsid w:val="6E598D87"/>
    <w:rsid w:val="6E606F41"/>
    <w:rsid w:val="6E640CF8"/>
    <w:rsid w:val="6E826909"/>
    <w:rsid w:val="6EAFBF95"/>
    <w:rsid w:val="6EB05CCF"/>
    <w:rsid w:val="6ECBC90B"/>
    <w:rsid w:val="6F01D884"/>
    <w:rsid w:val="6F138ADA"/>
    <w:rsid w:val="6F19C891"/>
    <w:rsid w:val="6F4FD64D"/>
    <w:rsid w:val="6F8D8332"/>
    <w:rsid w:val="6FA7A281"/>
    <w:rsid w:val="6FBB0BFB"/>
    <w:rsid w:val="6FC14E0C"/>
    <w:rsid w:val="6FCE659C"/>
    <w:rsid w:val="6FDDCB92"/>
    <w:rsid w:val="6FF39515"/>
    <w:rsid w:val="701DBE17"/>
    <w:rsid w:val="7058DFF8"/>
    <w:rsid w:val="70709D42"/>
    <w:rsid w:val="70720D94"/>
    <w:rsid w:val="708A5150"/>
    <w:rsid w:val="70914117"/>
    <w:rsid w:val="70BE0CBD"/>
    <w:rsid w:val="70DD4B97"/>
    <w:rsid w:val="70E701FB"/>
    <w:rsid w:val="70E8AFB2"/>
    <w:rsid w:val="712427F8"/>
    <w:rsid w:val="712E844E"/>
    <w:rsid w:val="71617810"/>
    <w:rsid w:val="716C8730"/>
    <w:rsid w:val="71B945A1"/>
    <w:rsid w:val="71DD3931"/>
    <w:rsid w:val="71F2E42A"/>
    <w:rsid w:val="71F3CCFE"/>
    <w:rsid w:val="720F9B25"/>
    <w:rsid w:val="7228C1A5"/>
    <w:rsid w:val="72B0630E"/>
    <w:rsid w:val="72C5AF3F"/>
    <w:rsid w:val="72EE50B8"/>
    <w:rsid w:val="72FDE2A0"/>
    <w:rsid w:val="730395FB"/>
    <w:rsid w:val="730F8612"/>
    <w:rsid w:val="73165AAF"/>
    <w:rsid w:val="731A58BE"/>
    <w:rsid w:val="731B9C39"/>
    <w:rsid w:val="7358477B"/>
    <w:rsid w:val="737EA43D"/>
    <w:rsid w:val="7397A196"/>
    <w:rsid w:val="73AF0AFC"/>
    <w:rsid w:val="73B91344"/>
    <w:rsid w:val="73CC12E7"/>
    <w:rsid w:val="73E10B57"/>
    <w:rsid w:val="7404EDF3"/>
    <w:rsid w:val="7427E840"/>
    <w:rsid w:val="742A055D"/>
    <w:rsid w:val="74347013"/>
    <w:rsid w:val="74497E0A"/>
    <w:rsid w:val="74743459"/>
    <w:rsid w:val="7475A7EA"/>
    <w:rsid w:val="747A5112"/>
    <w:rsid w:val="748E2EDB"/>
    <w:rsid w:val="74902DD7"/>
    <w:rsid w:val="74D149F4"/>
    <w:rsid w:val="74DC7E93"/>
    <w:rsid w:val="74F3D124"/>
    <w:rsid w:val="750B1EF6"/>
    <w:rsid w:val="75304480"/>
    <w:rsid w:val="756C6370"/>
    <w:rsid w:val="757E7FB3"/>
    <w:rsid w:val="757F3204"/>
    <w:rsid w:val="7586AB5B"/>
    <w:rsid w:val="758A480B"/>
    <w:rsid w:val="7592F6EB"/>
    <w:rsid w:val="75E001B3"/>
    <w:rsid w:val="75EA448E"/>
    <w:rsid w:val="75EB3675"/>
    <w:rsid w:val="7694D3B0"/>
    <w:rsid w:val="76AD5588"/>
    <w:rsid w:val="76BF0946"/>
    <w:rsid w:val="76FB256B"/>
    <w:rsid w:val="76FB3835"/>
    <w:rsid w:val="771888A2"/>
    <w:rsid w:val="7726AD4E"/>
    <w:rsid w:val="77B560D7"/>
    <w:rsid w:val="77EF75E2"/>
    <w:rsid w:val="77F66544"/>
    <w:rsid w:val="78266B55"/>
    <w:rsid w:val="783A8F82"/>
    <w:rsid w:val="785CA559"/>
    <w:rsid w:val="7876AC12"/>
    <w:rsid w:val="7891C04D"/>
    <w:rsid w:val="78ADF7AA"/>
    <w:rsid w:val="78B20042"/>
    <w:rsid w:val="78C28E02"/>
    <w:rsid w:val="78CA3561"/>
    <w:rsid w:val="78D454B2"/>
    <w:rsid w:val="78F1EC96"/>
    <w:rsid w:val="79305D6F"/>
    <w:rsid w:val="793741B5"/>
    <w:rsid w:val="794207CE"/>
    <w:rsid w:val="794D9223"/>
    <w:rsid w:val="7975BD02"/>
    <w:rsid w:val="7979993D"/>
    <w:rsid w:val="797BFEE4"/>
    <w:rsid w:val="7981B682"/>
    <w:rsid w:val="79ADE1ED"/>
    <w:rsid w:val="79B3B65B"/>
    <w:rsid w:val="79BCAE0A"/>
    <w:rsid w:val="79FF8161"/>
    <w:rsid w:val="7A21770A"/>
    <w:rsid w:val="7A43753A"/>
    <w:rsid w:val="7A4490B9"/>
    <w:rsid w:val="7A683286"/>
    <w:rsid w:val="7A7E6F76"/>
    <w:rsid w:val="7ACBD449"/>
    <w:rsid w:val="7B0224FA"/>
    <w:rsid w:val="7B123424"/>
    <w:rsid w:val="7B477049"/>
    <w:rsid w:val="7B4BD066"/>
    <w:rsid w:val="7B57DB9E"/>
    <w:rsid w:val="7B5D5B40"/>
    <w:rsid w:val="7B9F69E6"/>
    <w:rsid w:val="7BB11241"/>
    <w:rsid w:val="7BCF3944"/>
    <w:rsid w:val="7BE108D1"/>
    <w:rsid w:val="7C05BCFB"/>
    <w:rsid w:val="7C24BB33"/>
    <w:rsid w:val="7C523E42"/>
    <w:rsid w:val="7C53AB53"/>
    <w:rsid w:val="7C6C455A"/>
    <w:rsid w:val="7C6C6FDD"/>
    <w:rsid w:val="7C8288F4"/>
    <w:rsid w:val="7C897B57"/>
    <w:rsid w:val="7CD3E1B9"/>
    <w:rsid w:val="7CD80D08"/>
    <w:rsid w:val="7CF05C81"/>
    <w:rsid w:val="7CF17E8D"/>
    <w:rsid w:val="7CF34897"/>
    <w:rsid w:val="7CF4F8E2"/>
    <w:rsid w:val="7D113659"/>
    <w:rsid w:val="7D15A755"/>
    <w:rsid w:val="7D2E96AF"/>
    <w:rsid w:val="7D52B98D"/>
    <w:rsid w:val="7D52EC7D"/>
    <w:rsid w:val="7D7E8EB1"/>
    <w:rsid w:val="7DC6EDFD"/>
    <w:rsid w:val="7DD21802"/>
    <w:rsid w:val="7DEDC793"/>
    <w:rsid w:val="7DF06CFE"/>
    <w:rsid w:val="7E020A1E"/>
    <w:rsid w:val="7E092843"/>
    <w:rsid w:val="7E386E5D"/>
    <w:rsid w:val="7E4E9259"/>
    <w:rsid w:val="7E8A1F01"/>
    <w:rsid w:val="7E9AF182"/>
    <w:rsid w:val="7EFBCBF9"/>
    <w:rsid w:val="7F129DC3"/>
    <w:rsid w:val="7F1EDE2A"/>
    <w:rsid w:val="7F529358"/>
    <w:rsid w:val="7F6BB29E"/>
    <w:rsid w:val="7F81B95B"/>
    <w:rsid w:val="7F9677C7"/>
    <w:rsid w:val="7FBA88DC"/>
    <w:rsid w:val="7FE4D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362B7D"/>
  <w15:docId w15:val="{BBA4C14B-A8AC-488D-B88F-26520636A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4"/>
        <w:szCs w:val="24"/>
        <w:lang w:val="fi-FI" w:eastAsia="en-US" w:bidi="ar-SA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erusteksti"/>
    <w:qFormat/>
    <w:rsid w:val="003E0386"/>
    <w:pPr>
      <w:suppressAutoHyphens/>
      <w:spacing w:before="360" w:after="360"/>
      <w:ind w:left="1304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D64DA"/>
    <w:pPr>
      <w:keepNext/>
      <w:keepLines/>
      <w:numPr>
        <w:numId w:val="1"/>
      </w:numPr>
      <w:spacing w:before="4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FC04DD"/>
    <w:pPr>
      <w:keepNext/>
      <w:keepLines/>
      <w:numPr>
        <w:ilvl w:val="1"/>
        <w:numId w:val="1"/>
      </w:numPr>
      <w:spacing w:before="480"/>
      <w:outlineLvl w:val="1"/>
    </w:pPr>
    <w:rPr>
      <w:rFonts w:eastAsiaTheme="majorEastAsia"/>
      <w:b/>
      <w:bCs/>
      <w:sz w:val="26"/>
    </w:rPr>
  </w:style>
  <w:style w:type="paragraph" w:styleId="Heading3">
    <w:name w:val="heading 3"/>
    <w:basedOn w:val="Normal"/>
    <w:next w:val="Normal"/>
    <w:link w:val="Heading3Char"/>
    <w:autoRedefine/>
    <w:qFormat/>
    <w:rsid w:val="00FC04DD"/>
    <w:pPr>
      <w:keepNext/>
      <w:keepLines/>
      <w:numPr>
        <w:ilvl w:val="2"/>
        <w:numId w:val="1"/>
      </w:numPr>
      <w:spacing w:before="480"/>
      <w:outlineLvl w:val="2"/>
    </w:pPr>
    <w:rPr>
      <w:rFonts w:eastAsiaTheme="majorEastAsia"/>
      <w:b/>
      <w:bCs/>
    </w:rPr>
  </w:style>
  <w:style w:type="paragraph" w:styleId="Heading4">
    <w:name w:val="heading 4"/>
    <w:basedOn w:val="Heading3"/>
    <w:next w:val="Normal"/>
    <w:link w:val="Heading4Char"/>
    <w:unhideWhenUsed/>
    <w:rsid w:val="00077A37"/>
    <w:pPr>
      <w:numPr>
        <w:ilvl w:val="0"/>
        <w:numId w:val="0"/>
      </w:numPr>
      <w:spacing w:before="120" w:after="120"/>
      <w:contextualSpacing/>
      <w:outlineLvl w:val="3"/>
    </w:pPr>
    <w:rPr>
      <w:rFonts w:asciiTheme="majorHAnsi" w:hAnsiTheme="majorHAnsi" w:cstheme="majorHAnsi"/>
      <w:b w:val="0"/>
      <w:bCs w:val="0"/>
      <w:iCs/>
    </w:rPr>
  </w:style>
  <w:style w:type="paragraph" w:styleId="Heading5">
    <w:name w:val="heading 5"/>
    <w:basedOn w:val="Normal"/>
    <w:next w:val="Normal"/>
    <w:link w:val="Heading5Char"/>
    <w:uiPriority w:val="99"/>
    <w:semiHidden/>
    <w:rsid w:val="00077A37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9"/>
    <w:semiHidden/>
    <w:rsid w:val="00077A37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semiHidden/>
    <w:rsid w:val="00077A37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9"/>
    <w:semiHidden/>
    <w:rsid w:val="00077A37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semiHidden/>
    <w:rsid w:val="00077A37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DA"/>
    <w:rPr>
      <w:rFonts w:ascii="Arial" w:eastAsiaTheme="majorEastAsia" w:hAnsi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FC04DD"/>
    <w:rPr>
      <w:rFonts w:ascii="Arial" w:eastAsiaTheme="majorEastAsia" w:hAnsi="Arial"/>
      <w:b/>
      <w:bCs/>
      <w:sz w:val="26"/>
    </w:rPr>
  </w:style>
  <w:style w:type="character" w:customStyle="1" w:styleId="Heading3Char">
    <w:name w:val="Heading 3 Char"/>
    <w:basedOn w:val="DefaultParagraphFont"/>
    <w:link w:val="Heading3"/>
    <w:rsid w:val="00FC04DD"/>
    <w:rPr>
      <w:rFonts w:ascii="Arial" w:eastAsiaTheme="majorEastAsia" w:hAnsi="Arial"/>
      <w:b/>
      <w:bCs/>
      <w:sz w:val="22"/>
    </w:rPr>
  </w:style>
  <w:style w:type="paragraph" w:styleId="Header">
    <w:name w:val="header"/>
    <w:basedOn w:val="Normal"/>
    <w:link w:val="HeaderChar"/>
    <w:uiPriority w:val="99"/>
    <w:rsid w:val="0022603C"/>
    <w:pPr>
      <w:spacing w:before="0" w:after="0" w:line="240" w:lineRule="auto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3908EA"/>
    <w:rPr>
      <w:noProof/>
    </w:rPr>
  </w:style>
  <w:style w:type="paragraph" w:styleId="ListParagraph">
    <w:name w:val="List Paragraph"/>
    <w:basedOn w:val="Normal"/>
    <w:uiPriority w:val="2"/>
    <w:qFormat/>
    <w:rsid w:val="00AE25F7"/>
    <w:pPr>
      <w:numPr>
        <w:numId w:val="2"/>
      </w:numPr>
      <w:tabs>
        <w:tab w:val="clear" w:pos="726"/>
      </w:tabs>
      <w:spacing w:after="240"/>
      <w:ind w:left="1729" w:hanging="425"/>
      <w:contextualSpacing/>
    </w:pPr>
    <w:rPr>
      <w:rFonts w:eastAsiaTheme="majorEastAsia" w:cs="Times New Roman"/>
      <w:szCs w:val="20"/>
    </w:rPr>
  </w:style>
  <w:style w:type="paragraph" w:styleId="Title">
    <w:name w:val="Title"/>
    <w:aliases w:val="Opinnäytetyön nimi"/>
    <w:basedOn w:val="Normal"/>
    <w:next w:val="Normal"/>
    <w:link w:val="TitleChar"/>
    <w:autoRedefine/>
    <w:uiPriority w:val="4"/>
    <w:qFormat/>
    <w:rsid w:val="00863547"/>
    <w:pPr>
      <w:spacing w:before="0" w:after="720"/>
      <w:ind w:left="0"/>
      <w:jc w:val="center"/>
    </w:pPr>
    <w:rPr>
      <w:rFonts w:ascii="Arial Rounded MT Bold" w:hAnsi="Arial Rounded MT Bold"/>
      <w:sz w:val="44"/>
      <w:szCs w:val="32"/>
    </w:rPr>
  </w:style>
  <w:style w:type="character" w:customStyle="1" w:styleId="TitleChar">
    <w:name w:val="Title Char"/>
    <w:aliases w:val="Opinnäytetyön nimi Char"/>
    <w:basedOn w:val="DefaultParagraphFont"/>
    <w:link w:val="Title"/>
    <w:uiPriority w:val="4"/>
    <w:rsid w:val="00863547"/>
    <w:rPr>
      <w:rFonts w:ascii="Arial Rounded MT Bold" w:hAnsi="Arial Rounded MT Bold"/>
      <w:sz w:val="44"/>
      <w:szCs w:val="32"/>
    </w:rPr>
  </w:style>
  <w:style w:type="paragraph" w:styleId="Footer">
    <w:name w:val="footer"/>
    <w:basedOn w:val="Normal"/>
    <w:link w:val="FooterChar"/>
    <w:uiPriority w:val="98"/>
    <w:rsid w:val="00077A37"/>
  </w:style>
  <w:style w:type="character" w:customStyle="1" w:styleId="FooterChar">
    <w:name w:val="Footer Char"/>
    <w:basedOn w:val="DefaultParagraphFont"/>
    <w:link w:val="Footer"/>
    <w:uiPriority w:val="98"/>
    <w:rsid w:val="003908EA"/>
    <w:rPr>
      <w:noProof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7A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A37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uiPriority w:val="39"/>
    <w:unhideWhenUsed/>
    <w:rsid w:val="00C84EF0"/>
    <w:pPr>
      <w:tabs>
        <w:tab w:val="left" w:pos="426"/>
        <w:tab w:val="right" w:leader="dot" w:pos="10065"/>
      </w:tabs>
      <w:spacing w:before="0" w:after="120" w:line="276" w:lineRule="auto"/>
      <w:ind w:left="425" w:hanging="425"/>
    </w:pPr>
    <w:rPr>
      <w:noProof/>
    </w:rPr>
  </w:style>
  <w:style w:type="paragraph" w:styleId="TOC2">
    <w:name w:val="toc 2"/>
    <w:basedOn w:val="TOC1"/>
    <w:next w:val="Normal"/>
    <w:uiPriority w:val="39"/>
    <w:unhideWhenUsed/>
    <w:rsid w:val="00EA0DF3"/>
    <w:pPr>
      <w:tabs>
        <w:tab w:val="clear" w:pos="426"/>
        <w:tab w:val="left" w:pos="993"/>
      </w:tabs>
      <w:ind w:left="992" w:hanging="567"/>
    </w:pPr>
  </w:style>
  <w:style w:type="paragraph" w:customStyle="1" w:styleId="Liitteenotsikko">
    <w:name w:val="Liitteen otsikko"/>
    <w:basedOn w:val="Normal"/>
    <w:next w:val="Normal"/>
    <w:autoRedefine/>
    <w:uiPriority w:val="2"/>
    <w:qFormat/>
    <w:rsid w:val="003B7AD8"/>
    <w:pPr>
      <w:spacing w:before="0"/>
      <w:ind w:left="0"/>
    </w:pPr>
    <w:rPr>
      <w:b/>
    </w:rPr>
  </w:style>
  <w:style w:type="paragraph" w:styleId="TOC3">
    <w:name w:val="toc 3"/>
    <w:basedOn w:val="TOC1"/>
    <w:next w:val="Normal"/>
    <w:uiPriority w:val="39"/>
    <w:unhideWhenUsed/>
    <w:rsid w:val="00EA0DF3"/>
    <w:pPr>
      <w:tabs>
        <w:tab w:val="clear" w:pos="426"/>
        <w:tab w:val="left" w:pos="1701"/>
      </w:tabs>
      <w:ind w:left="1701" w:hanging="709"/>
    </w:pPr>
  </w:style>
  <w:style w:type="character" w:customStyle="1" w:styleId="Heading4Char">
    <w:name w:val="Heading 4 Char"/>
    <w:basedOn w:val="DefaultParagraphFont"/>
    <w:link w:val="Heading4"/>
    <w:rsid w:val="003E1E07"/>
    <w:rPr>
      <w:rFonts w:asciiTheme="majorHAnsi" w:eastAsiaTheme="majorEastAsia" w:hAnsiTheme="majorHAnsi" w:cstheme="majorHAnsi"/>
      <w:iCs/>
      <w:noProof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077A3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077A3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077A3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077A3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077A3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Taulukonteksti">
    <w:name w:val="Taulukon teksti"/>
    <w:basedOn w:val="Normal"/>
    <w:next w:val="Normal"/>
    <w:uiPriority w:val="2"/>
    <w:qFormat/>
    <w:rsid w:val="007E0C25"/>
    <w:pPr>
      <w:spacing w:before="120" w:after="120" w:line="240" w:lineRule="auto"/>
    </w:pPr>
  </w:style>
  <w:style w:type="paragraph" w:customStyle="1" w:styleId="Liiteluettelo">
    <w:name w:val="Liiteluettelo"/>
    <w:basedOn w:val="Normal"/>
    <w:uiPriority w:val="3"/>
    <w:qFormat/>
    <w:rsid w:val="00EA0DF3"/>
    <w:pPr>
      <w:spacing w:before="0" w:after="120" w:line="276" w:lineRule="auto"/>
      <w:ind w:hanging="1304"/>
    </w:pPr>
  </w:style>
  <w:style w:type="character" w:styleId="UnresolvedMention">
    <w:name w:val="Unresolved Mention"/>
    <w:basedOn w:val="DefaultParagraphFont"/>
    <w:uiPriority w:val="99"/>
    <w:semiHidden/>
    <w:unhideWhenUsed/>
    <w:rsid w:val="00077A37"/>
    <w:rPr>
      <w:color w:val="605E5C"/>
      <w:shd w:val="clear" w:color="auto" w:fill="E1DFDD"/>
    </w:rPr>
  </w:style>
  <w:style w:type="character" w:customStyle="1" w:styleId="CommentReference1">
    <w:name w:val="Comment Reference1"/>
    <w:basedOn w:val="DefaultParagraphFont"/>
    <w:uiPriority w:val="99"/>
    <w:semiHidden/>
    <w:unhideWhenUsed/>
    <w:rsid w:val="00077A37"/>
    <w:rPr>
      <w:sz w:val="16"/>
      <w:szCs w:val="16"/>
    </w:rPr>
  </w:style>
  <w:style w:type="paragraph" w:customStyle="1" w:styleId="CommentText1">
    <w:name w:val="Comment Text1"/>
    <w:basedOn w:val="Normal"/>
    <w:link w:val="CommentTextChar"/>
    <w:uiPriority w:val="99"/>
    <w:semiHidden/>
    <w:unhideWhenUsed/>
    <w:rsid w:val="00077A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1"/>
    <w:uiPriority w:val="99"/>
    <w:semiHidden/>
    <w:rsid w:val="00077A37"/>
    <w:rPr>
      <w:sz w:val="20"/>
      <w:szCs w:val="20"/>
    </w:rPr>
  </w:style>
  <w:style w:type="paragraph" w:customStyle="1" w:styleId="CommentSubject1">
    <w:name w:val="Comment Subject1"/>
    <w:basedOn w:val="CommentText1"/>
    <w:next w:val="CommentText1"/>
    <w:link w:val="CommentSubjectChar"/>
    <w:uiPriority w:val="99"/>
    <w:semiHidden/>
    <w:unhideWhenUsed/>
    <w:rsid w:val="00077A37"/>
    <w:rPr>
      <w:b/>
      <w:bCs/>
    </w:rPr>
  </w:style>
  <w:style w:type="character" w:customStyle="1" w:styleId="CommentSubjectChar">
    <w:name w:val="Comment Subject Char"/>
    <w:basedOn w:val="CommentTextChar"/>
    <w:link w:val="CommentSubject1"/>
    <w:uiPriority w:val="99"/>
    <w:semiHidden/>
    <w:rsid w:val="00077A37"/>
    <w:rPr>
      <w:b/>
      <w:bCs/>
      <w:sz w:val="20"/>
      <w:szCs w:val="20"/>
    </w:rPr>
  </w:style>
  <w:style w:type="paragraph" w:customStyle="1" w:styleId="Lhteet-otsikko">
    <w:name w:val="Lähteet-otsikko"/>
    <w:basedOn w:val="Heading1"/>
    <w:next w:val="Bibliography"/>
    <w:link w:val="Lhteet-otsikkoChar"/>
    <w:uiPriority w:val="2"/>
    <w:qFormat/>
    <w:rsid w:val="00442359"/>
    <w:pPr>
      <w:pageBreakBefore/>
      <w:numPr>
        <w:numId w:val="0"/>
      </w:numPr>
    </w:pPr>
  </w:style>
  <w:style w:type="character" w:customStyle="1" w:styleId="Lhteet-otsikkoChar">
    <w:name w:val="Lähteet-otsikko Char"/>
    <w:basedOn w:val="DefaultParagraphFont"/>
    <w:link w:val="Lhteet-otsikko"/>
    <w:uiPriority w:val="2"/>
    <w:rsid w:val="003908EA"/>
    <w:rPr>
      <w:rFonts w:eastAsiaTheme="majorEastAsia"/>
      <w:b/>
      <w:bCs/>
      <w:noProof/>
      <w:sz w:val="28"/>
      <w:szCs w:val="28"/>
    </w:rPr>
  </w:style>
  <w:style w:type="paragraph" w:styleId="Caption">
    <w:name w:val="caption"/>
    <w:basedOn w:val="Normal"/>
    <w:next w:val="Normal"/>
    <w:uiPriority w:val="3"/>
    <w:qFormat/>
    <w:rsid w:val="00DC2598"/>
    <w:pPr>
      <w:keepNext/>
      <w:spacing w:after="0"/>
    </w:pPr>
    <w:rPr>
      <w:iCs/>
    </w:rPr>
  </w:style>
  <w:style w:type="table" w:styleId="TableGrid">
    <w:name w:val="Table Grid"/>
    <w:basedOn w:val="TableNormal"/>
    <w:uiPriority w:val="59"/>
    <w:rsid w:val="007E0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bottom w:w="113" w:type="dxa"/>
      </w:tblCellMar>
    </w:tblPr>
    <w:tcPr>
      <w:vAlign w:val="center"/>
    </w:tcPr>
  </w:style>
  <w:style w:type="paragraph" w:styleId="Bibliography">
    <w:name w:val="Bibliography"/>
    <w:basedOn w:val="Normal"/>
    <w:uiPriority w:val="39"/>
    <w:rsid w:val="00855D6C"/>
    <w:pPr>
      <w:spacing w:before="0" w:after="180" w:line="288" w:lineRule="auto"/>
      <w:ind w:left="720" w:hanging="720"/>
    </w:pPr>
  </w:style>
  <w:style w:type="paragraph" w:styleId="TableofFigures">
    <w:name w:val="table of figures"/>
    <w:basedOn w:val="Normal"/>
    <w:next w:val="Normal"/>
    <w:uiPriority w:val="99"/>
    <w:unhideWhenUsed/>
    <w:rsid w:val="00856AAA"/>
    <w:pPr>
      <w:tabs>
        <w:tab w:val="right" w:leader="dot" w:pos="10064"/>
      </w:tabs>
      <w:spacing w:before="0" w:after="120" w:line="276" w:lineRule="auto"/>
      <w:ind w:left="0"/>
    </w:pPr>
  </w:style>
  <w:style w:type="character" w:styleId="Hyperlink">
    <w:name w:val="Hyperlink"/>
    <w:basedOn w:val="DefaultParagraphFont"/>
    <w:uiPriority w:val="99"/>
    <w:unhideWhenUsed/>
    <w:rsid w:val="00077A37"/>
    <w:rPr>
      <w:color w:val="0000FF" w:themeColor="hyperlink"/>
      <w:u w:val="single"/>
    </w:rPr>
  </w:style>
  <w:style w:type="paragraph" w:customStyle="1" w:styleId="Potsikontarkennus">
    <w:name w:val="Pääotsikon tarkennus"/>
    <w:basedOn w:val="Normal"/>
    <w:autoRedefine/>
    <w:uiPriority w:val="4"/>
    <w:qFormat/>
    <w:rsid w:val="009F7C59"/>
    <w:pPr>
      <w:spacing w:after="1920"/>
      <w:ind w:left="0"/>
      <w:jc w:val="center"/>
    </w:pPr>
    <w:rPr>
      <w:sz w:val="32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EE6A60"/>
    <w:pPr>
      <w:numPr>
        <w:numId w:val="0"/>
      </w:numPr>
      <w:spacing w:before="0" w:after="240"/>
      <w:outlineLvl w:val="9"/>
    </w:pPr>
    <w:rPr>
      <w:rFonts w:cstheme="majorBidi"/>
      <w:bCs w:val="0"/>
      <w:szCs w:val="32"/>
      <w:lang w:eastAsia="fi-FI"/>
    </w:rPr>
  </w:style>
  <w:style w:type="paragraph" w:customStyle="1" w:styleId="Kannentekstit">
    <w:name w:val="Kannen tekstit"/>
    <w:basedOn w:val="Normal"/>
    <w:autoRedefine/>
    <w:uiPriority w:val="4"/>
    <w:qFormat/>
    <w:rsid w:val="009F7C59"/>
    <w:pPr>
      <w:spacing w:before="0" w:after="0"/>
      <w:ind w:left="0"/>
      <w:jc w:val="center"/>
    </w:pPr>
  </w:style>
  <w:style w:type="paragraph" w:customStyle="1" w:styleId="Tiivistelmntunnistetietojenalinriviviiva">
    <w:name w:val="Tiivistelmän tunnistetietojen alin rivi + viiva"/>
    <w:basedOn w:val="Normal"/>
    <w:next w:val="Tiivistelmnteksti"/>
    <w:autoRedefine/>
    <w:uiPriority w:val="5"/>
    <w:unhideWhenUsed/>
    <w:rsid w:val="00361939"/>
    <w:pPr>
      <w:pBdr>
        <w:bottom w:val="single" w:sz="4" w:space="1" w:color="auto"/>
      </w:pBdr>
      <w:spacing w:before="0" w:after="0"/>
      <w:ind w:hanging="1304"/>
    </w:pPr>
    <w:rPr>
      <w:lang w:val="en-GB"/>
    </w:rPr>
  </w:style>
  <w:style w:type="paragraph" w:customStyle="1" w:styleId="Tiivistelmntunnistetiedot">
    <w:name w:val="Tiivistelmän tunnistetiedot"/>
    <w:basedOn w:val="Normal"/>
    <w:autoRedefine/>
    <w:uiPriority w:val="5"/>
    <w:qFormat/>
    <w:rsid w:val="00CF21A2"/>
    <w:pPr>
      <w:tabs>
        <w:tab w:val="left" w:pos="7938"/>
      </w:tabs>
      <w:spacing w:before="0" w:after="0" w:line="288" w:lineRule="auto"/>
      <w:ind w:hanging="1304"/>
    </w:pPr>
    <w:rPr>
      <w:bCs/>
      <w:lang w:val="en-GB"/>
    </w:rPr>
  </w:style>
  <w:style w:type="paragraph" w:customStyle="1" w:styleId="Tiivistelmnasiasanat">
    <w:name w:val="Tiivistelmän asiasanat"/>
    <w:basedOn w:val="Tiivistelmntunnistetiedot"/>
    <w:uiPriority w:val="5"/>
    <w:rsid w:val="00F45E8A"/>
    <w:rPr>
      <w:bCs w:val="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77A37"/>
    <w:pPr>
      <w:spacing w:line="240" w:lineRule="auto"/>
      <w:ind w:left="240" w:hanging="240"/>
    </w:pPr>
  </w:style>
  <w:style w:type="paragraph" w:customStyle="1" w:styleId="Luettelokappalenumeroitu">
    <w:name w:val="Luettelokappale numeroitu"/>
    <w:basedOn w:val="ListParagraph"/>
    <w:uiPriority w:val="2"/>
    <w:qFormat/>
    <w:rsid w:val="00AE25F7"/>
    <w:pPr>
      <w:numPr>
        <w:numId w:val="3"/>
      </w:numPr>
      <w:ind w:left="1729" w:hanging="425"/>
    </w:pPr>
  </w:style>
  <w:style w:type="character" w:customStyle="1" w:styleId="Korostettu">
    <w:name w:val="Korostettu"/>
    <w:basedOn w:val="DefaultParagraphFont"/>
    <w:qFormat/>
    <w:rsid w:val="00077A37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077A37"/>
    <w:rPr>
      <w:color w:val="800080" w:themeColor="followedHyperlink"/>
      <w:u w:val="single"/>
    </w:rPr>
  </w:style>
  <w:style w:type="paragraph" w:customStyle="1" w:styleId="Tiivistelmnteksti">
    <w:name w:val="Tiivistelmän teksti"/>
    <w:basedOn w:val="Normal"/>
    <w:autoRedefine/>
    <w:uiPriority w:val="5"/>
    <w:qFormat/>
    <w:rsid w:val="00047FF7"/>
    <w:pPr>
      <w:spacing w:before="240" w:after="240" w:line="288" w:lineRule="auto"/>
      <w:ind w:left="0"/>
    </w:pPr>
    <w:rPr>
      <w:lang w:val="en"/>
    </w:rPr>
  </w:style>
  <w:style w:type="paragraph" w:customStyle="1" w:styleId="StyleTiivistelmntekijTopNoborder">
    <w:name w:val="Style Tiivistelmän tekijä + Top: (No border)"/>
    <w:basedOn w:val="Normal"/>
    <w:uiPriority w:val="99"/>
    <w:semiHidden/>
    <w:locked/>
    <w:rsid w:val="00F45E8A"/>
    <w:pPr>
      <w:tabs>
        <w:tab w:val="left" w:pos="6521"/>
      </w:tabs>
      <w:spacing w:before="0" w:after="0" w:line="276" w:lineRule="auto"/>
      <w:ind w:hanging="1304"/>
    </w:pPr>
    <w:rPr>
      <w:rFonts w:eastAsia="Times New Roman" w:cs="Times New Roman"/>
      <w:bCs/>
      <w:szCs w:val="20"/>
    </w:rPr>
  </w:style>
  <w:style w:type="paragraph" w:customStyle="1" w:styleId="Taulukko">
    <w:name w:val="Taulukko"/>
    <w:basedOn w:val="Taulukonteksti"/>
    <w:uiPriority w:val="2"/>
    <w:qFormat/>
    <w:rsid w:val="007E0C25"/>
  </w:style>
  <w:style w:type="table" w:customStyle="1" w:styleId="Taulukkotyyli">
    <w:name w:val="Taulukkotyyli"/>
    <w:basedOn w:val="TableNormal"/>
    <w:uiPriority w:val="99"/>
    <w:rsid w:val="00670500"/>
    <w:pPr>
      <w:spacing w:after="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bottom w:w="113" w:type="dxa"/>
      </w:tblCellMar>
    </w:tblPr>
    <w:tcPr>
      <w:vAlign w:val="center"/>
    </w:tcPr>
  </w:style>
  <w:style w:type="character" w:styleId="PlaceholderText">
    <w:name w:val="Placeholder Text"/>
    <w:basedOn w:val="DefaultParagraphFont"/>
    <w:uiPriority w:val="99"/>
    <w:unhideWhenUsed/>
    <w:rsid w:val="00D75525"/>
    <w:rPr>
      <w:color w:val="808080"/>
    </w:rPr>
  </w:style>
  <w:style w:type="table" w:styleId="GridTable1Light">
    <w:name w:val="Grid Table 1 Light"/>
    <w:basedOn w:val="TableNormal"/>
    <w:uiPriority w:val="46"/>
    <w:rsid w:val="00122DF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PerustekstiChar">
    <w:name w:val="Perusteksti Char"/>
    <w:basedOn w:val="DefaultParagraphFont"/>
    <w:rsid w:val="00800D8A"/>
  </w:style>
  <w:style w:type="paragraph" w:styleId="Revision">
    <w:name w:val="Revision"/>
    <w:hidden/>
    <w:uiPriority w:val="99"/>
    <w:semiHidden/>
    <w:rsid w:val="002D240B"/>
    <w:pPr>
      <w:spacing w:after="0" w:line="240" w:lineRule="auto"/>
    </w:pPr>
    <w:rPr>
      <w:rFonts w:ascii="Arial" w:hAnsi="Arial"/>
      <w:sz w:val="22"/>
    </w:rPr>
  </w:style>
  <w:style w:type="paragraph" w:customStyle="1" w:styleId="Kannenyltunniste">
    <w:name w:val="Kannen ylätunniste"/>
    <w:basedOn w:val="Header"/>
    <w:qFormat/>
    <w:rsid w:val="00863547"/>
    <w:pPr>
      <w:ind w:left="0"/>
      <w:jc w:val="center"/>
    </w:pPr>
    <w:rPr>
      <w:noProof/>
    </w:rPr>
  </w:style>
  <w:style w:type="paragraph" w:customStyle="1" w:styleId="Ohjeteksti">
    <w:name w:val="Ohjeteksti"/>
    <w:basedOn w:val="Normal"/>
    <w:rsid w:val="009F7C59"/>
    <w:pPr>
      <w:ind w:left="0"/>
    </w:pPr>
    <w:rPr>
      <w:rFonts w:eastAsia="Times New Roman" w:cs="Times New Roman"/>
      <w:szCs w:val="20"/>
      <w:shd w:val="clear" w:color="auto" w:fill="FFFFFF"/>
    </w:rPr>
  </w:style>
  <w:style w:type="paragraph" w:styleId="NormalWeb">
    <w:name w:val="Normal (Web)"/>
    <w:basedOn w:val="Normal"/>
    <w:uiPriority w:val="99"/>
    <w:semiHidden/>
    <w:unhideWhenUsed/>
    <w:rsid w:val="00AB3840"/>
    <w:rPr>
      <w:rFonts w:ascii="Times New Roman" w:hAnsi="Times New Roman" w:cs="Times New Roman"/>
      <w:sz w:val="24"/>
    </w:rPr>
  </w:style>
  <w:style w:type="character" w:customStyle="1" w:styleId="hljs-string">
    <w:name w:val="hljs-string"/>
    <w:basedOn w:val="DefaultParagraphFont"/>
    <w:rsid w:val="00525CDA"/>
  </w:style>
  <w:style w:type="character" w:customStyle="1" w:styleId="hljs-link">
    <w:name w:val="hljs-link"/>
    <w:basedOn w:val="DefaultParagraphFont"/>
    <w:rsid w:val="00525C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8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8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4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8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6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0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9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0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63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2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7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26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2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7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4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1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8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87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59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77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9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26" Type="http://schemas.microsoft.com/office/2020/10/relationships/intelligence" Target="intelligence2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yperlink" Target="https://github.com/tjarvenpaa/Verkonhallinta/blob/main/docs/assignments/Week01-documentation.m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min\Downloads\HAMKin-opinnaytetyon-asiakirjamalli-liitteineen-2025-2-1.dotx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HAMK opinnäytetyö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6CA255EC1AA8CD4C92D2306CAD7D2512" ma:contentTypeVersion="9" ma:contentTypeDescription="Luo uusi asiakirja." ma:contentTypeScope="" ma:versionID="23b11af6e3deb2c396e29242fc6b1515">
  <xsd:schema xmlns:xsd="http://www.w3.org/2001/XMLSchema" xmlns:xs="http://www.w3.org/2001/XMLSchema" xmlns:p="http://schemas.microsoft.com/office/2006/metadata/properties" xmlns:ns3="71c45b0a-1f70-4b23-be16-352cc192397a" targetNamespace="http://schemas.microsoft.com/office/2006/metadata/properties" ma:root="true" ma:fieldsID="1472cfd77e21e8cc3ccea12e280a7181" ns3:_="">
    <xsd:import namespace="71c45b0a-1f70-4b23-be16-352cc192397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45b0a-1f70-4b23-be16-352cc192397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c45b0a-1f70-4b23-be16-352cc192397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Työnd</b:Tag>
    <b:SourceType>DocumentFromInternetSite</b:SourceType>
    <b:Guid>{6258521A-C13D-4ADB-B593-2D9F63AD5D4F}</b:Guid>
    <b:Year>n.d.</b:Year>
    <b:Author>
      <b:Author>
        <b:NameList>
          <b:Person>
            <b:Last>Työturvallisuuskeskus</b:Last>
          </b:Person>
        </b:NameList>
      </b:Author>
    </b:Author>
    <b:Title>Puutavaran kuljetus jäällä</b:Title>
    <b:URL>https://ttk.fi/tyoturvallisuus_ja_tyosuojelu/toimialakohtaista_tietoa/maatalousalat_ja_metsaala/turvallinen_tyoskentely_metsatoissa/puutavaran_kuljetus_jaalla.6730.news</b:URL>
    <b:RefOrder>2</b:RefOrder>
  </b:Source>
  <b:Source>
    <b:Tag>Edu24</b:Tag>
    <b:SourceType>InternetSite</b:SourceType>
    <b:Guid>{3A3914A8-29FD-49C6-8BA6-33B4378AE106}</b:Guid>
    <b:Author>
      <b:Author>
        <b:NameList>
          <b:Person>
            <b:Last>Eduix</b:Last>
          </b:Person>
        </b:NameList>
      </b:Author>
    </b:Author>
    <b:Title>Wihi-logo [kuva]</b:Title>
    <b:Year>n.d.</b:Year>
    <b:URL>https://eduix.fi/tuotteet-ja-palvelut/wihi/</b:URL>
    <b:InternetSiteTitle>Eduix</b:InternetSiteTitle>
    <b:RefOrder>3</b:RefOrder>
  </b:Source>
  <b:Source>
    <b:Tag>htt</b:Tag>
    <b:SourceType>InternetSite</b:SourceType>
    <b:Guid>{DACF54D8-2220-4847-901B-F595DA0EABA3}</b:Guid>
    <b:URL>https://github.com/tjarvenpaa/Verkonhallinta/blob/main/docs/assignments/Week01-documentation.md</b:URL>
    <b:RefOrder>1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136C6F-DE30-478B-9542-6173BA210C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c45b0a-1f70-4b23-be16-352cc19239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B99032-80EA-45DA-B253-971174D150A4}">
  <ds:schemaRefs>
    <ds:schemaRef ds:uri="http://schemas.microsoft.com/office/2006/metadata/properties"/>
    <ds:schemaRef ds:uri="http://schemas.microsoft.com/office/infopath/2007/PartnerControls"/>
    <ds:schemaRef ds:uri="71c45b0a-1f70-4b23-be16-352cc192397a"/>
  </ds:schemaRefs>
</ds:datastoreItem>
</file>

<file path=customXml/itemProps3.xml><?xml version="1.0" encoding="utf-8"?>
<ds:datastoreItem xmlns:ds="http://schemas.openxmlformats.org/officeDocument/2006/customXml" ds:itemID="{8D5398BA-8820-4AE0-B82C-3548338584C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ECCC9D4-E686-4B2F-A1CC-AE846B248C4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bd2f045-b34c-4673-9534-8f2374355cec}" enabled="0" method="" siteId="{fbd2f045-b34c-4673-9534-8f2374355ce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HAMKin-opinnaytetyon-asiakirjamalli-liitteineen-2025-2-1</Template>
  <TotalTime>2</TotalTime>
  <Pages>11</Pages>
  <Words>541</Words>
  <Characters>4383</Characters>
  <Application>Microsoft Office Word</Application>
  <DocSecurity>0</DocSecurity>
  <Lines>36</Lines>
  <Paragraphs>9</Paragraphs>
  <ScaleCrop>false</ScaleCrop>
  <Company>HAMK</Company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HAMKin opinnäytetyön asiakirjamalli 2024</dc:title>
  <dc:subject/>
  <dc:creator>jemina viljanen</dc:creator>
  <cp:keywords>opinnäytetyö</cp:keywords>
  <cp:lastModifiedBy>Minja Soini</cp:lastModifiedBy>
  <cp:revision>2</cp:revision>
  <cp:lastPrinted>2024-08-16T04:20:00Z</cp:lastPrinted>
  <dcterms:created xsi:type="dcterms:W3CDTF">2026-09-10T09:55:00Z</dcterms:created>
  <dcterms:modified xsi:type="dcterms:W3CDTF">2026-09-10T09:55:00Z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0x0101006CA255EC1AA8CD4C92D2306CAD7D2512</vt:lpwstr>
  </property>
  <property fmtid="{D5CDD505-2E9C-101B-9397-08002B2CF9AE}" pid="3" name="Julkaisuaika">
    <vt:filetime>2014-11-13T13:56:25Z</vt:filetime>
  </property>
  <property fmtid="{D5CDD505-2E9C-101B-9397-08002B2CF9AE}" pid="4" name="Toimintaohje/organisaatio">
    <vt:lpwstr>HAKKY</vt:lpwstr>
  </property>
  <property fmtid="{D5CDD505-2E9C-101B-9397-08002B2CF9AE}" pid="5" name="SharedWithUsers">
    <vt:lpwstr>6651;#Annika Mikkola;#1574;#Johannes Juhola;#1829;#Riina Toivonen</vt:lpwstr>
  </property>
  <property fmtid="{D5CDD505-2E9C-101B-9397-08002B2CF9AE}" pid="6" name="GrammarlyDocumentId">
    <vt:lpwstr>ad43bfae8b2cae1dc4263794750caeaa7e65b9bfc8052299656d49808e4926c3</vt:lpwstr>
  </property>
</Properties>
</file>